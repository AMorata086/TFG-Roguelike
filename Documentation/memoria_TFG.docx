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000066"/>
        </w:rPr>
        <w:id w:val="-689070782"/>
        <w:docPartObj>
          <w:docPartGallery w:val="Cover Pages"/>
          <w:docPartUnique/>
        </w:docPartObj>
      </w:sdtPr>
      <w:sdtEndPr>
        <w:rPr>
          <w:color w:val="auto"/>
          <w:lang w:eastAsia="es-ES"/>
        </w:rPr>
      </w:sdtEndPr>
      <w:sdtContent>
        <w:p w14:paraId="199BA7A0" w14:textId="49A8CAC0" w:rsidR="00B2771D" w:rsidRPr="009828E2" w:rsidRDefault="00B2771D" w:rsidP="00516798">
          <w:pPr>
            <w:jc w:val="center"/>
            <w:rPr>
              <w:color w:val="000066"/>
            </w:rPr>
          </w:pPr>
          <w:r w:rsidRPr="009828E2">
            <w:rPr>
              <w:noProof/>
              <w:lang w:eastAsia="es-ES"/>
            </w:rPr>
            <w:drawing>
              <wp:anchor distT="0" distB="0" distL="114300" distR="114300" simplePos="0" relativeHeight="251659264" behindDoc="0" locked="0" layoutInCell="1" allowOverlap="1" wp14:anchorId="1744EBEB" wp14:editId="1DB99087">
                <wp:simplePos x="0" y="0"/>
                <wp:positionH relativeFrom="margin">
                  <wp:posOffset>-215900</wp:posOffset>
                </wp:positionH>
                <wp:positionV relativeFrom="margin">
                  <wp:posOffset>80010</wp:posOffset>
                </wp:positionV>
                <wp:extent cx="5770880" cy="581660"/>
                <wp:effectExtent l="0" t="0" r="0" b="0"/>
                <wp:wrapNone/>
                <wp:docPr id="4" name="Imagen 4"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880" cy="581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7A5DC6" w14:textId="77777777" w:rsidR="00B2771D" w:rsidRPr="009828E2" w:rsidRDefault="00B2771D" w:rsidP="00516798">
          <w:pPr>
            <w:ind w:right="681"/>
            <w:rPr>
              <w:color w:val="000066"/>
            </w:rPr>
          </w:pPr>
          <w:r w:rsidRPr="009828E2">
            <w:rPr>
              <w:color w:val="000066"/>
            </w:rPr>
            <w:t xml:space="preserve">       </w:t>
          </w:r>
        </w:p>
        <w:p w14:paraId="086C34B3" w14:textId="77777777" w:rsidR="00B2771D" w:rsidRPr="009828E2" w:rsidRDefault="00B2771D" w:rsidP="00516798">
          <w:pPr>
            <w:ind w:right="681"/>
            <w:rPr>
              <w:color w:val="000066"/>
            </w:rPr>
          </w:pPr>
        </w:p>
        <w:p w14:paraId="3A2E5A3F" w14:textId="77777777" w:rsidR="00B2771D" w:rsidRPr="009828E2" w:rsidRDefault="00B2771D" w:rsidP="00516798">
          <w:pPr>
            <w:rPr>
              <w:color w:val="000066"/>
            </w:rPr>
          </w:pPr>
          <w:r w:rsidRPr="009828E2">
            <w:rPr>
              <w:color w:val="000066"/>
            </w:rPr>
            <w:t xml:space="preserve">                                                           </w:t>
          </w:r>
        </w:p>
        <w:p w14:paraId="1F48E49A" w14:textId="77777777" w:rsidR="00B2771D" w:rsidRPr="009828E2" w:rsidRDefault="00B2771D" w:rsidP="00516798">
          <w:pPr>
            <w:rPr>
              <w:rFonts w:ascii="Arial" w:hAnsi="Arial" w:cs="Arial"/>
              <w:color w:val="000066"/>
              <w:sz w:val="32"/>
              <w:szCs w:val="52"/>
            </w:rPr>
          </w:pPr>
        </w:p>
        <w:p w14:paraId="4A76A6E3" w14:textId="62F85909" w:rsidR="00B2771D" w:rsidRPr="009828E2" w:rsidRDefault="00B2771D" w:rsidP="00516798">
          <w:pPr>
            <w:jc w:val="center"/>
            <w:rPr>
              <w:rFonts w:ascii="Arial" w:hAnsi="Arial" w:cs="Arial"/>
              <w:color w:val="000066"/>
              <w:sz w:val="32"/>
              <w:szCs w:val="52"/>
            </w:rPr>
          </w:pPr>
          <w:r w:rsidRPr="009828E2">
            <w:rPr>
              <w:rFonts w:ascii="Arial" w:hAnsi="Arial" w:cs="Arial"/>
              <w:color w:val="000066"/>
              <w:sz w:val="32"/>
              <w:szCs w:val="52"/>
            </w:rPr>
            <w:t>Grado Universitario en Ingeniería Informática</w:t>
          </w:r>
          <w:r w:rsidRPr="009828E2">
            <w:rPr>
              <w:rFonts w:ascii="Arial" w:hAnsi="Arial" w:cs="Arial"/>
              <w:color w:val="000066"/>
              <w:sz w:val="32"/>
              <w:szCs w:val="52"/>
            </w:rPr>
            <w:br/>
            <w:t>202</w:t>
          </w:r>
          <w:r w:rsidR="00994F4F" w:rsidRPr="009828E2">
            <w:rPr>
              <w:rFonts w:ascii="Arial" w:hAnsi="Arial" w:cs="Arial"/>
              <w:color w:val="000066"/>
              <w:sz w:val="32"/>
              <w:szCs w:val="52"/>
            </w:rPr>
            <w:t>3</w:t>
          </w:r>
          <w:r w:rsidRPr="009828E2">
            <w:rPr>
              <w:rFonts w:ascii="Arial" w:hAnsi="Arial" w:cs="Arial"/>
              <w:color w:val="000066"/>
              <w:sz w:val="32"/>
              <w:szCs w:val="52"/>
            </w:rPr>
            <w:t>-202</w:t>
          </w:r>
          <w:r w:rsidR="00994F4F" w:rsidRPr="009828E2">
            <w:rPr>
              <w:rFonts w:ascii="Arial" w:hAnsi="Arial" w:cs="Arial"/>
              <w:color w:val="000066"/>
              <w:sz w:val="32"/>
              <w:szCs w:val="52"/>
            </w:rPr>
            <w:t>4</w:t>
          </w:r>
        </w:p>
        <w:p w14:paraId="44ED1C1F" w14:textId="77777777" w:rsidR="00B2771D" w:rsidRPr="009828E2" w:rsidRDefault="00B2771D" w:rsidP="00516798">
          <w:pPr>
            <w:jc w:val="center"/>
            <w:rPr>
              <w:rFonts w:ascii="Arial" w:hAnsi="Arial" w:cs="Arial"/>
              <w:i/>
              <w:color w:val="000066"/>
              <w:sz w:val="32"/>
              <w:szCs w:val="52"/>
            </w:rPr>
          </w:pPr>
        </w:p>
        <w:p w14:paraId="575C99F1" w14:textId="77777777" w:rsidR="00B2771D" w:rsidRPr="009828E2" w:rsidRDefault="00B2771D" w:rsidP="00516798">
          <w:pPr>
            <w:jc w:val="center"/>
            <w:rPr>
              <w:rFonts w:ascii="Arial" w:hAnsi="Arial" w:cs="Arial"/>
              <w:i/>
              <w:color w:val="000066"/>
              <w:sz w:val="32"/>
              <w:szCs w:val="52"/>
            </w:rPr>
          </w:pPr>
          <w:r w:rsidRPr="009828E2">
            <w:rPr>
              <w:rFonts w:ascii="Arial" w:hAnsi="Arial" w:cs="Arial"/>
              <w:i/>
              <w:color w:val="000066"/>
              <w:sz w:val="32"/>
              <w:szCs w:val="52"/>
            </w:rPr>
            <w:t>Trabajo Fin de Grado</w:t>
          </w:r>
        </w:p>
        <w:p w14:paraId="168A93BC" w14:textId="77777777" w:rsidR="00B2771D" w:rsidRPr="009828E2" w:rsidRDefault="00B2771D" w:rsidP="00663602">
          <w:pPr>
            <w:jc w:val="center"/>
            <w:rPr>
              <w:rFonts w:ascii="Arial" w:hAnsi="Arial" w:cs="Arial"/>
              <w:color w:val="000066"/>
              <w:sz w:val="52"/>
              <w:szCs w:val="52"/>
            </w:rPr>
          </w:pPr>
          <w:r w:rsidRPr="009828E2">
            <w:rPr>
              <w:rFonts w:ascii="Arial" w:hAnsi="Arial" w:cs="Arial"/>
              <w:color w:val="000066"/>
              <w:sz w:val="52"/>
              <w:szCs w:val="52"/>
            </w:rPr>
            <w:t>“Desarrollo de un videojuego Roguelike multijugador”</w:t>
          </w:r>
        </w:p>
        <w:p w14:paraId="5D525D53" w14:textId="6CB08BF7" w:rsidR="00B2771D" w:rsidRPr="009828E2" w:rsidRDefault="00000000" w:rsidP="00516798">
          <w:pPr>
            <w:jc w:val="center"/>
            <w:rPr>
              <w:rFonts w:ascii="Arial" w:hAnsi="Arial" w:cs="Arial"/>
              <w:color w:val="000066"/>
              <w:sz w:val="44"/>
              <w:szCs w:val="52"/>
            </w:rPr>
          </w:pPr>
          <w:r>
            <w:rPr>
              <w:noProof/>
            </w:rPr>
            <w:pict w14:anchorId="3423BF22">
              <v:line id="Conector recto 1"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76.95pt,14.35pt" to="346.9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" strokecolor="black [3200]" strokeweight=".5pt">
                <v:stroke joinstyle="miter"/>
              </v:line>
            </w:pict>
          </w:r>
        </w:p>
        <w:p w14:paraId="3BD324AD" w14:textId="77777777" w:rsidR="00B2771D" w:rsidRPr="009828E2" w:rsidRDefault="00B2771D" w:rsidP="00516798">
          <w:pPr>
            <w:jc w:val="center"/>
            <w:rPr>
              <w:rFonts w:ascii="Arial" w:hAnsi="Arial" w:cs="Arial"/>
              <w:color w:val="000066"/>
              <w:sz w:val="44"/>
              <w:szCs w:val="52"/>
            </w:rPr>
          </w:pPr>
          <w:r w:rsidRPr="009828E2">
            <w:rPr>
              <w:rFonts w:ascii="Arial" w:hAnsi="Arial" w:cs="Arial"/>
              <w:color w:val="000066"/>
              <w:sz w:val="44"/>
              <w:szCs w:val="52"/>
            </w:rPr>
            <w:t>Álvaro Morata Hontanaya</w:t>
          </w:r>
        </w:p>
        <w:p w14:paraId="2E32CD6D" w14:textId="77777777" w:rsidR="00B2771D" w:rsidRPr="009828E2" w:rsidRDefault="00B2771D" w:rsidP="00516798">
          <w:pPr>
            <w:jc w:val="center"/>
            <w:rPr>
              <w:rFonts w:ascii="Arial" w:hAnsi="Arial" w:cs="Arial"/>
              <w:color w:val="000066"/>
              <w:sz w:val="32"/>
              <w:szCs w:val="52"/>
            </w:rPr>
          </w:pPr>
          <w:r w:rsidRPr="009828E2">
            <w:rPr>
              <w:rFonts w:ascii="Arial" w:hAnsi="Arial" w:cs="Arial"/>
              <w:color w:val="000066"/>
              <w:sz w:val="32"/>
              <w:szCs w:val="52"/>
            </w:rPr>
            <w:t>Tutor</w:t>
          </w:r>
        </w:p>
        <w:p w14:paraId="6DFF9A7F" w14:textId="77777777" w:rsidR="00B2771D" w:rsidRPr="009828E2" w:rsidRDefault="00B2771D" w:rsidP="00516798">
          <w:pPr>
            <w:jc w:val="center"/>
            <w:rPr>
              <w:rFonts w:ascii="Arial" w:hAnsi="Arial" w:cs="Arial"/>
              <w:color w:val="000066"/>
              <w:sz w:val="32"/>
              <w:szCs w:val="52"/>
            </w:rPr>
          </w:pPr>
          <w:r w:rsidRPr="009828E2">
            <w:rPr>
              <w:rFonts w:ascii="Arial" w:hAnsi="Arial" w:cs="Arial"/>
              <w:color w:val="000066"/>
              <w:sz w:val="32"/>
              <w:szCs w:val="52"/>
            </w:rPr>
            <w:t>Alejandro Rey López</w:t>
          </w:r>
        </w:p>
        <w:p w14:paraId="01D6FA6B" w14:textId="77777777" w:rsidR="00B2771D" w:rsidRPr="009828E2" w:rsidRDefault="00B2771D" w:rsidP="00516798">
          <w:pPr>
            <w:jc w:val="center"/>
            <w:rPr>
              <w:rFonts w:ascii="Arial" w:hAnsi="Arial" w:cs="Arial"/>
              <w:color w:val="000066"/>
              <w:sz w:val="32"/>
              <w:szCs w:val="52"/>
            </w:rPr>
          </w:pPr>
        </w:p>
        <w:p w14:paraId="2F518D26" w14:textId="2889A702" w:rsidR="00B2771D" w:rsidRPr="009828E2" w:rsidRDefault="00B2771D" w:rsidP="00516798">
          <w:pPr>
            <w:jc w:val="center"/>
            <w:rPr>
              <w:rFonts w:ascii="Arial" w:hAnsi="Arial" w:cs="Arial"/>
              <w:color w:val="000066"/>
              <w:sz w:val="32"/>
              <w:szCs w:val="52"/>
            </w:rPr>
          </w:pPr>
          <w:r w:rsidRPr="009828E2">
            <w:rPr>
              <w:rFonts w:ascii="Arial" w:hAnsi="Arial" w:cs="Arial"/>
              <w:color w:val="000066"/>
              <w:sz w:val="32"/>
              <w:szCs w:val="52"/>
            </w:rPr>
            <w:t>Leganés, 202</w:t>
          </w:r>
          <w:r w:rsidR="00994F4F" w:rsidRPr="009828E2">
            <w:rPr>
              <w:rFonts w:ascii="Arial" w:hAnsi="Arial" w:cs="Arial"/>
              <w:color w:val="000066"/>
              <w:sz w:val="32"/>
              <w:szCs w:val="52"/>
            </w:rPr>
            <w:t>4</w:t>
          </w:r>
        </w:p>
        <w:p w14:paraId="66A0C013" w14:textId="77777777" w:rsidR="00B2771D" w:rsidRPr="009828E2" w:rsidRDefault="00B2771D" w:rsidP="00516798">
          <w:pPr>
            <w:rPr>
              <w:b/>
              <w:color w:val="000066"/>
            </w:rPr>
          </w:pPr>
        </w:p>
        <w:p w14:paraId="3FF57E81" w14:textId="77777777" w:rsidR="00B2771D" w:rsidRPr="009828E2" w:rsidRDefault="00B2771D" w:rsidP="00516798">
          <w:pPr>
            <w:rPr>
              <w:b/>
              <w:color w:val="000066"/>
            </w:rPr>
          </w:pPr>
        </w:p>
        <w:p w14:paraId="48030064" w14:textId="77777777" w:rsidR="00B2771D" w:rsidRPr="009828E2" w:rsidRDefault="00B2771D" w:rsidP="00516798">
          <w:pPr>
            <w:rPr>
              <w:b/>
              <w:color w:val="000066"/>
            </w:rPr>
          </w:pPr>
        </w:p>
        <w:p w14:paraId="75B5BF36" w14:textId="77777777" w:rsidR="00B2771D" w:rsidRPr="009828E2" w:rsidRDefault="00B2771D" w:rsidP="00663602">
          <w:pPr>
            <w:spacing w:after="0" w:line="240" w:lineRule="auto"/>
            <w:rPr>
              <w:rFonts w:ascii="Arial" w:eastAsia="Times New Roman" w:hAnsi="Arial" w:cs="Arial"/>
              <w:lang w:eastAsia="es-ES"/>
            </w:rPr>
          </w:pPr>
        </w:p>
        <w:p w14:paraId="5875750D" w14:textId="6B7FCD0A" w:rsidR="00B2771D" w:rsidRPr="009828E2" w:rsidRDefault="00B2771D" w:rsidP="00516798">
          <w:pPr>
            <w:spacing w:after="0" w:line="240" w:lineRule="auto"/>
            <w:rPr>
              <w:rFonts w:ascii="Arial" w:eastAsia="Times New Roman" w:hAnsi="Arial" w:cs="Arial"/>
              <w:lang w:eastAsia="es-ES"/>
            </w:rPr>
          </w:pPr>
          <w:r w:rsidRPr="009828E2">
            <w:rPr>
              <w:noProof/>
            </w:rPr>
            <w:drawing>
              <wp:inline distT="0" distB="0" distL="0" distR="0" wp14:anchorId="49EC8BDD" wp14:editId="313AB145">
                <wp:extent cx="1524000" cy="514350"/>
                <wp:effectExtent l="0" t="0" r="0" b="0"/>
                <wp:docPr id="10228814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524000" cy="514350"/>
                        </a:xfrm>
                        <a:prstGeom prst="rect">
                          <a:avLst/>
                        </a:prstGeom>
                        <a:noFill/>
                        <a:ln>
                          <a:noFill/>
                        </a:ln>
                      </pic:spPr>
                    </pic:pic>
                  </a:graphicData>
                </a:graphic>
              </wp:inline>
            </w:drawing>
          </w:r>
          <w:r w:rsidRPr="009828E2">
            <w:rPr>
              <w:rFonts w:ascii="Arial" w:eastAsia="Times New Roman" w:hAnsi="Arial" w:cs="Arial"/>
              <w:lang w:eastAsia="es-ES"/>
            </w:rPr>
            <w:t xml:space="preserve"> </w:t>
          </w:r>
        </w:p>
        <w:p w14:paraId="2D184612" w14:textId="57FE38FF" w:rsidR="00B2771D" w:rsidRPr="009828E2" w:rsidRDefault="00B2771D" w:rsidP="00663602">
          <w:pPr>
            <w:spacing w:after="0" w:line="240" w:lineRule="auto"/>
            <w:rPr>
              <w:rFonts w:ascii="Arial" w:eastAsia="Times New Roman" w:hAnsi="Arial" w:cs="Arial"/>
              <w:lang w:eastAsia="es-ES"/>
            </w:rPr>
          </w:pPr>
          <w:r w:rsidRPr="009828E2">
            <w:rPr>
              <w:rFonts w:ascii="Arial" w:eastAsia="Times New Roman" w:hAnsi="Arial" w:cs="Arial"/>
              <w:lang w:eastAsia="es-ES"/>
            </w:rPr>
            <w:t>Esta obra se encuentra sujeta a la licencia Creative Commons</w:t>
          </w:r>
          <w:r w:rsidR="00D91D3A" w:rsidRPr="009828E2">
            <w:rPr>
              <w:rFonts w:ascii="Arial" w:eastAsia="Times New Roman" w:hAnsi="Arial" w:cs="Arial"/>
              <w:lang w:eastAsia="es-ES"/>
            </w:rPr>
            <w:t xml:space="preserve"> </w:t>
          </w:r>
          <w:r w:rsidRPr="009828E2">
            <w:rPr>
              <w:rFonts w:ascii="Arial" w:eastAsia="Times New Roman" w:hAnsi="Arial" w:cs="Arial"/>
              <w:b/>
              <w:lang w:eastAsia="es-ES"/>
            </w:rPr>
            <w:t>Reconocimiento – No Comercial – Sin Obra Derivada</w:t>
          </w:r>
          <w:r w:rsidRPr="009828E2">
            <w:rPr>
              <w:rFonts w:ascii="Arial" w:eastAsia="Times New Roman" w:hAnsi="Arial" w:cs="Arial"/>
              <w:b/>
              <w:lang w:eastAsia="es-ES"/>
            </w:rPr>
            <w:br w:type="page"/>
          </w:r>
        </w:p>
        <w:p w14:paraId="489AFCF0" w14:textId="20E9EFFF" w:rsidR="00B2771D" w:rsidRPr="009828E2" w:rsidRDefault="00B2771D">
          <w:pPr>
            <w:rPr>
              <w:lang w:eastAsia="es-ES"/>
            </w:rPr>
          </w:pPr>
          <w:r w:rsidRPr="009828E2">
            <w:rPr>
              <w:lang w:eastAsia="es-ES"/>
            </w:rPr>
            <w:lastRenderedPageBreak/>
            <w:br w:type="page"/>
          </w:r>
        </w:p>
      </w:sdtContent>
    </w:sdt>
    <w:p w14:paraId="7A1B8ECC" w14:textId="520C327D" w:rsidR="00663602" w:rsidRPr="009828E2" w:rsidRDefault="00753C3C" w:rsidP="00753C3C">
      <w:pPr>
        <w:pStyle w:val="Ttulo"/>
      </w:pPr>
      <w:r w:rsidRPr="009828E2">
        <w:lastRenderedPageBreak/>
        <w:t>Resumen</w:t>
      </w:r>
    </w:p>
    <w:p w14:paraId="620236B6" w14:textId="77777777" w:rsidR="00753C3C" w:rsidRPr="009828E2" w:rsidRDefault="00753C3C" w:rsidP="00753C3C">
      <w:pPr>
        <w:rPr>
          <w:lang w:eastAsia="es-ES"/>
        </w:rPr>
      </w:pPr>
    </w:p>
    <w:p w14:paraId="4F1B591A" w14:textId="67362A76" w:rsidR="00753C3C" w:rsidRPr="009828E2" w:rsidRDefault="00753C3C">
      <w:pPr>
        <w:jc w:val="left"/>
        <w:rPr>
          <w:lang w:eastAsia="es-ES"/>
        </w:rPr>
      </w:pPr>
      <w:r w:rsidRPr="009828E2">
        <w:rPr>
          <w:lang w:eastAsia="es-ES"/>
        </w:rPr>
        <w:br w:type="page"/>
      </w:r>
    </w:p>
    <w:p w14:paraId="080CD67F" w14:textId="77777777" w:rsidR="005E4341" w:rsidRDefault="005E4341">
      <w:pPr>
        <w:spacing w:before="0"/>
        <w:jc w:val="left"/>
        <w:rPr>
          <w:lang w:eastAsia="es-ES"/>
        </w:rPr>
      </w:pPr>
      <w:r>
        <w:rPr>
          <w:lang w:eastAsia="es-ES"/>
        </w:rPr>
        <w:lastRenderedPageBreak/>
        <w:br w:type="page"/>
      </w:r>
    </w:p>
    <w:p w14:paraId="6587E49B" w14:textId="5C3B7DD4" w:rsidR="005B0B21" w:rsidRDefault="005B0B21" w:rsidP="005B0B21">
      <w:pPr>
        <w:pStyle w:val="Ttulo"/>
      </w:pPr>
      <w:r>
        <w:lastRenderedPageBreak/>
        <w:t>ABSTRACT</w:t>
      </w:r>
    </w:p>
    <w:p w14:paraId="33CF42FB" w14:textId="77777777" w:rsidR="005B0B21" w:rsidRPr="005B0B21" w:rsidRDefault="005B0B21" w:rsidP="005B0B21">
      <w:pPr>
        <w:rPr>
          <w:lang w:eastAsia="es-ES"/>
        </w:rPr>
      </w:pPr>
    </w:p>
    <w:p w14:paraId="2895C635" w14:textId="12ABD7F1" w:rsidR="005E4341" w:rsidRDefault="005E4341">
      <w:pPr>
        <w:spacing w:before="0"/>
        <w:jc w:val="left"/>
        <w:rPr>
          <w:lang w:eastAsia="es-ES"/>
        </w:rPr>
      </w:pPr>
      <w:r>
        <w:rPr>
          <w:lang w:eastAsia="es-ES"/>
        </w:rPr>
        <w:br w:type="page"/>
      </w:r>
    </w:p>
    <w:p w14:paraId="2407DFEA" w14:textId="5128E2E8" w:rsidR="00753C3C" w:rsidRPr="009828E2" w:rsidRDefault="00753C3C">
      <w:pPr>
        <w:jc w:val="left"/>
        <w:rPr>
          <w:lang w:eastAsia="es-ES"/>
        </w:rPr>
      </w:pPr>
      <w:r w:rsidRPr="009828E2">
        <w:rPr>
          <w:lang w:eastAsia="es-ES"/>
        </w:rPr>
        <w:lastRenderedPageBreak/>
        <w:br w:type="page"/>
      </w:r>
    </w:p>
    <w:p w14:paraId="0E7C650C" w14:textId="4887B441" w:rsidR="00753C3C" w:rsidRPr="009828E2" w:rsidRDefault="00753C3C" w:rsidP="00753C3C">
      <w:pPr>
        <w:pStyle w:val="Ttulo"/>
      </w:pPr>
      <w:r w:rsidRPr="009828E2">
        <w:lastRenderedPageBreak/>
        <w:t>Dedicatoria</w:t>
      </w:r>
    </w:p>
    <w:p w14:paraId="3D60C977" w14:textId="77777777" w:rsidR="00753C3C" w:rsidRPr="009828E2" w:rsidRDefault="00753C3C" w:rsidP="00753C3C">
      <w:pPr>
        <w:rPr>
          <w:lang w:eastAsia="es-ES"/>
        </w:rPr>
      </w:pPr>
    </w:p>
    <w:p w14:paraId="1F302C9C" w14:textId="162C28BA" w:rsidR="00753C3C" w:rsidRPr="009828E2" w:rsidRDefault="00753C3C">
      <w:pPr>
        <w:jc w:val="left"/>
        <w:rPr>
          <w:lang w:eastAsia="es-ES"/>
        </w:rPr>
      </w:pPr>
      <w:r w:rsidRPr="009828E2">
        <w:rPr>
          <w:lang w:eastAsia="es-ES"/>
        </w:rPr>
        <w:br w:type="page"/>
      </w:r>
    </w:p>
    <w:p w14:paraId="3723290F" w14:textId="5AEAF4D9" w:rsidR="00753C3C" w:rsidRPr="009828E2" w:rsidRDefault="00753C3C">
      <w:pPr>
        <w:jc w:val="left"/>
        <w:rPr>
          <w:lang w:eastAsia="es-ES"/>
        </w:rPr>
      </w:pPr>
      <w:r w:rsidRPr="009828E2">
        <w:rPr>
          <w:lang w:eastAsia="es-ES"/>
        </w:rPr>
        <w:lastRenderedPageBreak/>
        <w:br w:type="page"/>
      </w:r>
    </w:p>
    <w:p w14:paraId="02BFFEDB" w14:textId="2AD88203" w:rsidR="00753C3C" w:rsidRPr="009828E2" w:rsidRDefault="00753C3C" w:rsidP="00BE13BF">
      <w:pPr>
        <w:pStyle w:val="TtuloTDC"/>
      </w:pPr>
      <w:r w:rsidRPr="009828E2">
        <w:lastRenderedPageBreak/>
        <w:t>Índice de contenidos</w:t>
      </w:r>
    </w:p>
    <w:p w14:paraId="4A71019E" w14:textId="00F64C7F" w:rsidR="005B0B21" w:rsidRDefault="00BE13BF">
      <w:pPr>
        <w:pStyle w:val="TDC1"/>
        <w:tabs>
          <w:tab w:val="left" w:pos="440"/>
          <w:tab w:val="right" w:leader="underscore" w:pos="8494"/>
        </w:tabs>
        <w:rPr>
          <w:rFonts w:asciiTheme="minorHAnsi" w:hAnsiTheme="minorHAnsi" w:cstheme="minorBidi"/>
          <w:noProof/>
          <w:kern w:val="2"/>
          <w:szCs w:val="24"/>
          <w14:ligatures w14:val="standardContextual"/>
        </w:rPr>
      </w:pPr>
      <w:r w:rsidRPr="009828E2">
        <w:fldChar w:fldCharType="begin"/>
      </w:r>
      <w:r w:rsidRPr="009828E2">
        <w:instrText xml:space="preserve"> TOC \h \z \t "Epígrafe;2;Capítulo;1" </w:instrText>
      </w:r>
      <w:r w:rsidRPr="009828E2">
        <w:fldChar w:fldCharType="separate"/>
      </w:r>
      <w:hyperlink w:anchor="_Toc166684095" w:history="1">
        <w:r w:rsidR="005B0B21" w:rsidRPr="00437907">
          <w:rPr>
            <w:rStyle w:val="Hipervnculo"/>
            <w:noProof/>
          </w:rPr>
          <w:t>1.</w:t>
        </w:r>
        <w:r w:rsidR="005B0B21">
          <w:rPr>
            <w:rFonts w:asciiTheme="minorHAnsi" w:hAnsiTheme="minorHAnsi" w:cstheme="minorBidi"/>
            <w:noProof/>
            <w:kern w:val="2"/>
            <w:szCs w:val="24"/>
            <w14:ligatures w14:val="standardContextual"/>
          </w:rPr>
          <w:tab/>
        </w:r>
        <w:r w:rsidR="005B0B21" w:rsidRPr="00437907">
          <w:rPr>
            <w:rStyle w:val="Hipervnculo"/>
            <w:noProof/>
          </w:rPr>
          <w:t>INTRODUCCIÓN</w:t>
        </w:r>
        <w:r w:rsidR="005B0B21">
          <w:rPr>
            <w:noProof/>
            <w:webHidden/>
          </w:rPr>
          <w:tab/>
        </w:r>
        <w:r w:rsidR="005B0B21">
          <w:rPr>
            <w:noProof/>
            <w:webHidden/>
          </w:rPr>
          <w:fldChar w:fldCharType="begin"/>
        </w:r>
        <w:r w:rsidR="005B0B21">
          <w:rPr>
            <w:noProof/>
            <w:webHidden/>
          </w:rPr>
          <w:instrText xml:space="preserve"> PAGEREF _Toc166684095 \h </w:instrText>
        </w:r>
        <w:r w:rsidR="005B0B21">
          <w:rPr>
            <w:noProof/>
            <w:webHidden/>
          </w:rPr>
        </w:r>
        <w:r w:rsidR="005B0B21">
          <w:rPr>
            <w:noProof/>
            <w:webHidden/>
          </w:rPr>
          <w:fldChar w:fldCharType="separate"/>
        </w:r>
        <w:r w:rsidR="005B0B21">
          <w:rPr>
            <w:noProof/>
            <w:webHidden/>
          </w:rPr>
          <w:t>1</w:t>
        </w:r>
        <w:r w:rsidR="005B0B21">
          <w:rPr>
            <w:noProof/>
            <w:webHidden/>
          </w:rPr>
          <w:fldChar w:fldCharType="end"/>
        </w:r>
      </w:hyperlink>
    </w:p>
    <w:p w14:paraId="6C57E8A8" w14:textId="28DF9F73" w:rsidR="005B0B21"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6684096" w:history="1">
        <w:r w:rsidR="005B0B21" w:rsidRPr="00437907">
          <w:rPr>
            <w:rStyle w:val="Hipervnculo"/>
            <w:noProof/>
          </w:rPr>
          <w:t>1.1.</w:t>
        </w:r>
        <w:r w:rsidR="005B0B21">
          <w:rPr>
            <w:rFonts w:asciiTheme="minorHAnsi" w:hAnsiTheme="minorHAnsi" w:cstheme="minorBidi"/>
            <w:noProof/>
            <w:kern w:val="2"/>
            <w:szCs w:val="24"/>
            <w14:ligatures w14:val="standardContextual"/>
          </w:rPr>
          <w:tab/>
        </w:r>
        <w:r w:rsidR="005B0B21" w:rsidRPr="00437907">
          <w:rPr>
            <w:rStyle w:val="Hipervnculo"/>
            <w:noProof/>
          </w:rPr>
          <w:t>Motivación</w:t>
        </w:r>
        <w:r w:rsidR="005B0B21">
          <w:rPr>
            <w:noProof/>
            <w:webHidden/>
          </w:rPr>
          <w:tab/>
        </w:r>
        <w:r w:rsidR="005B0B21">
          <w:rPr>
            <w:noProof/>
            <w:webHidden/>
          </w:rPr>
          <w:fldChar w:fldCharType="begin"/>
        </w:r>
        <w:r w:rsidR="005B0B21">
          <w:rPr>
            <w:noProof/>
            <w:webHidden/>
          </w:rPr>
          <w:instrText xml:space="preserve"> PAGEREF _Toc166684096 \h </w:instrText>
        </w:r>
        <w:r w:rsidR="005B0B21">
          <w:rPr>
            <w:noProof/>
            <w:webHidden/>
          </w:rPr>
        </w:r>
        <w:r w:rsidR="005B0B21">
          <w:rPr>
            <w:noProof/>
            <w:webHidden/>
          </w:rPr>
          <w:fldChar w:fldCharType="separate"/>
        </w:r>
        <w:r w:rsidR="005B0B21">
          <w:rPr>
            <w:noProof/>
            <w:webHidden/>
          </w:rPr>
          <w:t>1</w:t>
        </w:r>
        <w:r w:rsidR="005B0B21">
          <w:rPr>
            <w:noProof/>
            <w:webHidden/>
          </w:rPr>
          <w:fldChar w:fldCharType="end"/>
        </w:r>
      </w:hyperlink>
    </w:p>
    <w:p w14:paraId="03856235" w14:textId="32ACE08D" w:rsidR="005B0B21"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6684097" w:history="1">
        <w:r w:rsidR="005B0B21" w:rsidRPr="00437907">
          <w:rPr>
            <w:rStyle w:val="Hipervnculo"/>
            <w:noProof/>
          </w:rPr>
          <w:t>1.2.</w:t>
        </w:r>
        <w:r w:rsidR="005B0B21">
          <w:rPr>
            <w:rFonts w:asciiTheme="minorHAnsi" w:hAnsiTheme="minorHAnsi" w:cstheme="minorBidi"/>
            <w:noProof/>
            <w:kern w:val="2"/>
            <w:szCs w:val="24"/>
            <w14:ligatures w14:val="standardContextual"/>
          </w:rPr>
          <w:tab/>
        </w:r>
        <w:r w:rsidR="005B0B21" w:rsidRPr="00437907">
          <w:rPr>
            <w:rStyle w:val="Hipervnculo"/>
            <w:noProof/>
          </w:rPr>
          <w:t>Objetivos</w:t>
        </w:r>
        <w:r w:rsidR="005B0B21">
          <w:rPr>
            <w:noProof/>
            <w:webHidden/>
          </w:rPr>
          <w:tab/>
        </w:r>
        <w:r w:rsidR="005B0B21">
          <w:rPr>
            <w:noProof/>
            <w:webHidden/>
          </w:rPr>
          <w:fldChar w:fldCharType="begin"/>
        </w:r>
        <w:r w:rsidR="005B0B21">
          <w:rPr>
            <w:noProof/>
            <w:webHidden/>
          </w:rPr>
          <w:instrText xml:space="preserve"> PAGEREF _Toc166684097 \h </w:instrText>
        </w:r>
        <w:r w:rsidR="005B0B21">
          <w:rPr>
            <w:noProof/>
            <w:webHidden/>
          </w:rPr>
        </w:r>
        <w:r w:rsidR="005B0B21">
          <w:rPr>
            <w:noProof/>
            <w:webHidden/>
          </w:rPr>
          <w:fldChar w:fldCharType="separate"/>
        </w:r>
        <w:r w:rsidR="005B0B21">
          <w:rPr>
            <w:noProof/>
            <w:webHidden/>
          </w:rPr>
          <w:t>3</w:t>
        </w:r>
        <w:r w:rsidR="005B0B21">
          <w:rPr>
            <w:noProof/>
            <w:webHidden/>
          </w:rPr>
          <w:fldChar w:fldCharType="end"/>
        </w:r>
      </w:hyperlink>
    </w:p>
    <w:p w14:paraId="2F153165" w14:textId="46598783" w:rsidR="005B0B21"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6684098" w:history="1">
        <w:r w:rsidR="005B0B21" w:rsidRPr="00437907">
          <w:rPr>
            <w:rStyle w:val="Hipervnculo"/>
            <w:noProof/>
          </w:rPr>
          <w:t>1.3.</w:t>
        </w:r>
        <w:r w:rsidR="005B0B21">
          <w:rPr>
            <w:rFonts w:asciiTheme="minorHAnsi" w:hAnsiTheme="minorHAnsi" w:cstheme="minorBidi"/>
            <w:noProof/>
            <w:kern w:val="2"/>
            <w:szCs w:val="24"/>
            <w14:ligatures w14:val="standardContextual"/>
          </w:rPr>
          <w:tab/>
        </w:r>
        <w:r w:rsidR="005B0B21" w:rsidRPr="00437907">
          <w:rPr>
            <w:rStyle w:val="Hipervnculo"/>
            <w:noProof/>
          </w:rPr>
          <w:t>Estructura del documento</w:t>
        </w:r>
        <w:r w:rsidR="005B0B21">
          <w:rPr>
            <w:noProof/>
            <w:webHidden/>
          </w:rPr>
          <w:tab/>
        </w:r>
        <w:r w:rsidR="005B0B21">
          <w:rPr>
            <w:noProof/>
            <w:webHidden/>
          </w:rPr>
          <w:fldChar w:fldCharType="begin"/>
        </w:r>
        <w:r w:rsidR="005B0B21">
          <w:rPr>
            <w:noProof/>
            <w:webHidden/>
          </w:rPr>
          <w:instrText xml:space="preserve"> PAGEREF _Toc166684098 \h </w:instrText>
        </w:r>
        <w:r w:rsidR="005B0B21">
          <w:rPr>
            <w:noProof/>
            <w:webHidden/>
          </w:rPr>
        </w:r>
        <w:r w:rsidR="005B0B21">
          <w:rPr>
            <w:noProof/>
            <w:webHidden/>
          </w:rPr>
          <w:fldChar w:fldCharType="separate"/>
        </w:r>
        <w:r w:rsidR="005B0B21">
          <w:rPr>
            <w:noProof/>
            <w:webHidden/>
          </w:rPr>
          <w:t>3</w:t>
        </w:r>
        <w:r w:rsidR="005B0B21">
          <w:rPr>
            <w:noProof/>
            <w:webHidden/>
          </w:rPr>
          <w:fldChar w:fldCharType="end"/>
        </w:r>
      </w:hyperlink>
    </w:p>
    <w:p w14:paraId="5B14B4A0" w14:textId="74CB5194" w:rsidR="005B0B21" w:rsidRDefault="00000000">
      <w:pPr>
        <w:pStyle w:val="TDC1"/>
        <w:tabs>
          <w:tab w:val="left" w:pos="440"/>
          <w:tab w:val="right" w:leader="underscore" w:pos="8494"/>
        </w:tabs>
        <w:rPr>
          <w:rFonts w:asciiTheme="minorHAnsi" w:hAnsiTheme="minorHAnsi" w:cstheme="minorBidi"/>
          <w:noProof/>
          <w:kern w:val="2"/>
          <w:szCs w:val="24"/>
          <w14:ligatures w14:val="standardContextual"/>
        </w:rPr>
      </w:pPr>
      <w:hyperlink w:anchor="_Toc166684099" w:history="1">
        <w:r w:rsidR="005B0B21" w:rsidRPr="00437907">
          <w:rPr>
            <w:rStyle w:val="Hipervnculo"/>
            <w:noProof/>
          </w:rPr>
          <w:t>2.</w:t>
        </w:r>
        <w:r w:rsidR="005B0B21">
          <w:rPr>
            <w:rFonts w:asciiTheme="minorHAnsi" w:hAnsiTheme="minorHAnsi" w:cstheme="minorBidi"/>
            <w:noProof/>
            <w:kern w:val="2"/>
            <w:szCs w:val="24"/>
            <w14:ligatures w14:val="standardContextual"/>
          </w:rPr>
          <w:tab/>
        </w:r>
        <w:r w:rsidR="005B0B21" w:rsidRPr="00437907">
          <w:rPr>
            <w:rStyle w:val="Hipervnculo"/>
            <w:noProof/>
          </w:rPr>
          <w:t>ESTADO DEL ARTE</w:t>
        </w:r>
        <w:r w:rsidR="005B0B21">
          <w:rPr>
            <w:noProof/>
            <w:webHidden/>
          </w:rPr>
          <w:tab/>
        </w:r>
        <w:r w:rsidR="005B0B21">
          <w:rPr>
            <w:noProof/>
            <w:webHidden/>
          </w:rPr>
          <w:fldChar w:fldCharType="begin"/>
        </w:r>
        <w:r w:rsidR="005B0B21">
          <w:rPr>
            <w:noProof/>
            <w:webHidden/>
          </w:rPr>
          <w:instrText xml:space="preserve"> PAGEREF _Toc166684099 \h </w:instrText>
        </w:r>
        <w:r w:rsidR="005B0B21">
          <w:rPr>
            <w:noProof/>
            <w:webHidden/>
          </w:rPr>
        </w:r>
        <w:r w:rsidR="005B0B21">
          <w:rPr>
            <w:noProof/>
            <w:webHidden/>
          </w:rPr>
          <w:fldChar w:fldCharType="separate"/>
        </w:r>
        <w:r w:rsidR="005B0B21">
          <w:rPr>
            <w:noProof/>
            <w:webHidden/>
          </w:rPr>
          <w:t>4</w:t>
        </w:r>
        <w:r w:rsidR="005B0B21">
          <w:rPr>
            <w:noProof/>
            <w:webHidden/>
          </w:rPr>
          <w:fldChar w:fldCharType="end"/>
        </w:r>
      </w:hyperlink>
    </w:p>
    <w:p w14:paraId="44623C29" w14:textId="001FC803" w:rsidR="005B0B21" w:rsidRDefault="00000000">
      <w:pPr>
        <w:pStyle w:val="TDC1"/>
        <w:tabs>
          <w:tab w:val="left" w:pos="440"/>
          <w:tab w:val="right" w:leader="underscore" w:pos="8494"/>
        </w:tabs>
        <w:rPr>
          <w:rFonts w:asciiTheme="minorHAnsi" w:hAnsiTheme="minorHAnsi" w:cstheme="minorBidi"/>
          <w:noProof/>
          <w:kern w:val="2"/>
          <w:szCs w:val="24"/>
          <w14:ligatures w14:val="standardContextual"/>
        </w:rPr>
      </w:pPr>
      <w:hyperlink w:anchor="_Toc166684100" w:history="1">
        <w:r w:rsidR="005B0B21" w:rsidRPr="00437907">
          <w:rPr>
            <w:rStyle w:val="Hipervnculo"/>
            <w:noProof/>
          </w:rPr>
          <w:t>3.</w:t>
        </w:r>
        <w:r w:rsidR="005B0B21">
          <w:rPr>
            <w:rFonts w:asciiTheme="minorHAnsi" w:hAnsiTheme="minorHAnsi" w:cstheme="minorBidi"/>
            <w:noProof/>
            <w:kern w:val="2"/>
            <w:szCs w:val="24"/>
            <w14:ligatures w14:val="standardContextual"/>
          </w:rPr>
          <w:tab/>
        </w:r>
        <w:r w:rsidR="005B0B21" w:rsidRPr="00437907">
          <w:rPr>
            <w:rStyle w:val="Hipervnculo"/>
            <w:noProof/>
          </w:rPr>
          <w:t>ANÁLISIS</w:t>
        </w:r>
        <w:r w:rsidR="005B0B21">
          <w:rPr>
            <w:noProof/>
            <w:webHidden/>
          </w:rPr>
          <w:tab/>
        </w:r>
        <w:r w:rsidR="005B0B21">
          <w:rPr>
            <w:noProof/>
            <w:webHidden/>
          </w:rPr>
          <w:fldChar w:fldCharType="begin"/>
        </w:r>
        <w:r w:rsidR="005B0B21">
          <w:rPr>
            <w:noProof/>
            <w:webHidden/>
          </w:rPr>
          <w:instrText xml:space="preserve"> PAGEREF _Toc166684100 \h </w:instrText>
        </w:r>
        <w:r w:rsidR="005B0B21">
          <w:rPr>
            <w:noProof/>
            <w:webHidden/>
          </w:rPr>
        </w:r>
        <w:r w:rsidR="005B0B21">
          <w:rPr>
            <w:noProof/>
            <w:webHidden/>
          </w:rPr>
          <w:fldChar w:fldCharType="separate"/>
        </w:r>
        <w:r w:rsidR="005B0B21">
          <w:rPr>
            <w:noProof/>
            <w:webHidden/>
          </w:rPr>
          <w:t>5</w:t>
        </w:r>
        <w:r w:rsidR="005B0B21">
          <w:rPr>
            <w:noProof/>
            <w:webHidden/>
          </w:rPr>
          <w:fldChar w:fldCharType="end"/>
        </w:r>
      </w:hyperlink>
    </w:p>
    <w:p w14:paraId="07AAC92A" w14:textId="147CA03D" w:rsidR="005B0B21"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6684101" w:history="1">
        <w:r w:rsidR="005B0B21" w:rsidRPr="00437907">
          <w:rPr>
            <w:rStyle w:val="Hipervnculo"/>
            <w:noProof/>
          </w:rPr>
          <w:t>3.1.</w:t>
        </w:r>
        <w:r w:rsidR="005B0B21">
          <w:rPr>
            <w:rFonts w:asciiTheme="minorHAnsi" w:hAnsiTheme="minorHAnsi" w:cstheme="minorBidi"/>
            <w:noProof/>
            <w:kern w:val="2"/>
            <w:szCs w:val="24"/>
            <w14:ligatures w14:val="standardContextual"/>
          </w:rPr>
          <w:tab/>
        </w:r>
        <w:r w:rsidR="005B0B21" w:rsidRPr="00437907">
          <w:rPr>
            <w:rStyle w:val="Hipervnculo"/>
            <w:noProof/>
          </w:rPr>
          <w:t>Definición de los requisitos</w:t>
        </w:r>
        <w:r w:rsidR="005B0B21">
          <w:rPr>
            <w:noProof/>
            <w:webHidden/>
          </w:rPr>
          <w:tab/>
        </w:r>
        <w:r w:rsidR="005B0B21">
          <w:rPr>
            <w:noProof/>
            <w:webHidden/>
          </w:rPr>
          <w:fldChar w:fldCharType="begin"/>
        </w:r>
        <w:r w:rsidR="005B0B21">
          <w:rPr>
            <w:noProof/>
            <w:webHidden/>
          </w:rPr>
          <w:instrText xml:space="preserve"> PAGEREF _Toc166684101 \h </w:instrText>
        </w:r>
        <w:r w:rsidR="005B0B21">
          <w:rPr>
            <w:noProof/>
            <w:webHidden/>
          </w:rPr>
        </w:r>
        <w:r w:rsidR="005B0B21">
          <w:rPr>
            <w:noProof/>
            <w:webHidden/>
          </w:rPr>
          <w:fldChar w:fldCharType="separate"/>
        </w:r>
        <w:r w:rsidR="005B0B21">
          <w:rPr>
            <w:noProof/>
            <w:webHidden/>
          </w:rPr>
          <w:t>5</w:t>
        </w:r>
        <w:r w:rsidR="005B0B21">
          <w:rPr>
            <w:noProof/>
            <w:webHidden/>
          </w:rPr>
          <w:fldChar w:fldCharType="end"/>
        </w:r>
      </w:hyperlink>
    </w:p>
    <w:p w14:paraId="3DF402AF" w14:textId="2C02A570" w:rsidR="005B0B21" w:rsidRDefault="00000000">
      <w:pPr>
        <w:pStyle w:val="TDC2"/>
        <w:tabs>
          <w:tab w:val="left" w:pos="1200"/>
          <w:tab w:val="right" w:leader="underscore" w:pos="8494"/>
        </w:tabs>
        <w:rPr>
          <w:rFonts w:asciiTheme="minorHAnsi" w:hAnsiTheme="minorHAnsi" w:cstheme="minorBidi"/>
          <w:noProof/>
          <w:kern w:val="2"/>
          <w:szCs w:val="24"/>
          <w14:ligatures w14:val="standardContextual"/>
        </w:rPr>
      </w:pPr>
      <w:hyperlink w:anchor="_Toc166684102" w:history="1">
        <w:r w:rsidR="005B0B21" w:rsidRPr="00437907">
          <w:rPr>
            <w:rStyle w:val="Hipervnculo"/>
            <w:noProof/>
          </w:rPr>
          <w:t>3.1.1.</w:t>
        </w:r>
        <w:r w:rsidR="005B0B21">
          <w:rPr>
            <w:rFonts w:asciiTheme="minorHAnsi" w:hAnsiTheme="minorHAnsi" w:cstheme="minorBidi"/>
            <w:noProof/>
            <w:kern w:val="2"/>
            <w:szCs w:val="24"/>
            <w14:ligatures w14:val="standardContextual"/>
          </w:rPr>
          <w:tab/>
        </w:r>
        <w:r w:rsidR="005B0B21" w:rsidRPr="00437907">
          <w:rPr>
            <w:rStyle w:val="Hipervnculo"/>
            <w:noProof/>
          </w:rPr>
          <w:t>Requisitos de usuario</w:t>
        </w:r>
        <w:r w:rsidR="005B0B21">
          <w:rPr>
            <w:noProof/>
            <w:webHidden/>
          </w:rPr>
          <w:tab/>
        </w:r>
        <w:r w:rsidR="005B0B21">
          <w:rPr>
            <w:noProof/>
            <w:webHidden/>
          </w:rPr>
          <w:fldChar w:fldCharType="begin"/>
        </w:r>
        <w:r w:rsidR="005B0B21">
          <w:rPr>
            <w:noProof/>
            <w:webHidden/>
          </w:rPr>
          <w:instrText xml:space="preserve"> PAGEREF _Toc166684102 \h </w:instrText>
        </w:r>
        <w:r w:rsidR="005B0B21">
          <w:rPr>
            <w:noProof/>
            <w:webHidden/>
          </w:rPr>
        </w:r>
        <w:r w:rsidR="005B0B21">
          <w:rPr>
            <w:noProof/>
            <w:webHidden/>
          </w:rPr>
          <w:fldChar w:fldCharType="separate"/>
        </w:r>
        <w:r w:rsidR="005B0B21">
          <w:rPr>
            <w:noProof/>
            <w:webHidden/>
          </w:rPr>
          <w:t>5</w:t>
        </w:r>
        <w:r w:rsidR="005B0B21">
          <w:rPr>
            <w:noProof/>
            <w:webHidden/>
          </w:rPr>
          <w:fldChar w:fldCharType="end"/>
        </w:r>
      </w:hyperlink>
    </w:p>
    <w:p w14:paraId="5517D6C7" w14:textId="3138C4B7" w:rsidR="005B0B21" w:rsidRDefault="00000000">
      <w:pPr>
        <w:pStyle w:val="TDC2"/>
        <w:tabs>
          <w:tab w:val="left" w:pos="1200"/>
          <w:tab w:val="right" w:leader="underscore" w:pos="8494"/>
        </w:tabs>
        <w:rPr>
          <w:rFonts w:asciiTheme="minorHAnsi" w:hAnsiTheme="minorHAnsi" w:cstheme="minorBidi"/>
          <w:noProof/>
          <w:kern w:val="2"/>
          <w:szCs w:val="24"/>
          <w14:ligatures w14:val="standardContextual"/>
        </w:rPr>
      </w:pPr>
      <w:hyperlink w:anchor="_Toc166684103" w:history="1">
        <w:r w:rsidR="005B0B21" w:rsidRPr="00437907">
          <w:rPr>
            <w:rStyle w:val="Hipervnculo"/>
            <w:noProof/>
          </w:rPr>
          <w:t>3.1.2.</w:t>
        </w:r>
        <w:r w:rsidR="005B0B21">
          <w:rPr>
            <w:rFonts w:asciiTheme="minorHAnsi" w:hAnsiTheme="minorHAnsi" w:cstheme="minorBidi"/>
            <w:noProof/>
            <w:kern w:val="2"/>
            <w:szCs w:val="24"/>
            <w14:ligatures w14:val="standardContextual"/>
          </w:rPr>
          <w:tab/>
        </w:r>
        <w:r w:rsidR="005B0B21" w:rsidRPr="00437907">
          <w:rPr>
            <w:rStyle w:val="Hipervnculo"/>
            <w:noProof/>
          </w:rPr>
          <w:t>Requisitos de software</w:t>
        </w:r>
        <w:r w:rsidR="005B0B21">
          <w:rPr>
            <w:noProof/>
            <w:webHidden/>
          </w:rPr>
          <w:tab/>
        </w:r>
        <w:r w:rsidR="005B0B21">
          <w:rPr>
            <w:noProof/>
            <w:webHidden/>
          </w:rPr>
          <w:fldChar w:fldCharType="begin"/>
        </w:r>
        <w:r w:rsidR="005B0B21">
          <w:rPr>
            <w:noProof/>
            <w:webHidden/>
          </w:rPr>
          <w:instrText xml:space="preserve"> PAGEREF _Toc166684103 \h </w:instrText>
        </w:r>
        <w:r w:rsidR="005B0B21">
          <w:rPr>
            <w:noProof/>
            <w:webHidden/>
          </w:rPr>
        </w:r>
        <w:r w:rsidR="005B0B21">
          <w:rPr>
            <w:noProof/>
            <w:webHidden/>
          </w:rPr>
          <w:fldChar w:fldCharType="separate"/>
        </w:r>
        <w:r w:rsidR="005B0B21">
          <w:rPr>
            <w:noProof/>
            <w:webHidden/>
          </w:rPr>
          <w:t>5</w:t>
        </w:r>
        <w:r w:rsidR="005B0B21">
          <w:rPr>
            <w:noProof/>
            <w:webHidden/>
          </w:rPr>
          <w:fldChar w:fldCharType="end"/>
        </w:r>
      </w:hyperlink>
    </w:p>
    <w:p w14:paraId="0E977D04" w14:textId="52AF0552" w:rsidR="005B0B21"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6684104" w:history="1">
        <w:r w:rsidR="005B0B21" w:rsidRPr="00437907">
          <w:rPr>
            <w:rStyle w:val="Hipervnculo"/>
            <w:noProof/>
          </w:rPr>
          <w:t>3.2.</w:t>
        </w:r>
        <w:r w:rsidR="005B0B21">
          <w:rPr>
            <w:rFonts w:asciiTheme="minorHAnsi" w:hAnsiTheme="minorHAnsi" w:cstheme="minorBidi"/>
            <w:noProof/>
            <w:kern w:val="2"/>
            <w:szCs w:val="24"/>
            <w14:ligatures w14:val="standardContextual"/>
          </w:rPr>
          <w:tab/>
        </w:r>
        <w:r w:rsidR="005B0B21" w:rsidRPr="00437907">
          <w:rPr>
            <w:rStyle w:val="Hipervnculo"/>
            <w:noProof/>
          </w:rPr>
          <w:t>Casos de uso</w:t>
        </w:r>
        <w:r w:rsidR="005B0B21">
          <w:rPr>
            <w:noProof/>
            <w:webHidden/>
          </w:rPr>
          <w:tab/>
        </w:r>
        <w:r w:rsidR="005B0B21">
          <w:rPr>
            <w:noProof/>
            <w:webHidden/>
          </w:rPr>
          <w:fldChar w:fldCharType="begin"/>
        </w:r>
        <w:r w:rsidR="005B0B21">
          <w:rPr>
            <w:noProof/>
            <w:webHidden/>
          </w:rPr>
          <w:instrText xml:space="preserve"> PAGEREF _Toc166684104 \h </w:instrText>
        </w:r>
        <w:r w:rsidR="005B0B21">
          <w:rPr>
            <w:noProof/>
            <w:webHidden/>
          </w:rPr>
        </w:r>
        <w:r w:rsidR="005B0B21">
          <w:rPr>
            <w:noProof/>
            <w:webHidden/>
          </w:rPr>
          <w:fldChar w:fldCharType="separate"/>
        </w:r>
        <w:r w:rsidR="005B0B21">
          <w:rPr>
            <w:noProof/>
            <w:webHidden/>
          </w:rPr>
          <w:t>5</w:t>
        </w:r>
        <w:r w:rsidR="005B0B21">
          <w:rPr>
            <w:noProof/>
            <w:webHidden/>
          </w:rPr>
          <w:fldChar w:fldCharType="end"/>
        </w:r>
      </w:hyperlink>
    </w:p>
    <w:p w14:paraId="64A3CB6E" w14:textId="2331D38D" w:rsidR="005B0B21"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6684105" w:history="1">
        <w:r w:rsidR="005B0B21" w:rsidRPr="00437907">
          <w:rPr>
            <w:rStyle w:val="Hipervnculo"/>
            <w:noProof/>
          </w:rPr>
          <w:t>3.3.</w:t>
        </w:r>
        <w:r w:rsidR="005B0B21">
          <w:rPr>
            <w:rFonts w:asciiTheme="minorHAnsi" w:hAnsiTheme="minorHAnsi" w:cstheme="minorBidi"/>
            <w:noProof/>
            <w:kern w:val="2"/>
            <w:szCs w:val="24"/>
            <w14:ligatures w14:val="standardContextual"/>
          </w:rPr>
          <w:tab/>
        </w:r>
        <w:r w:rsidR="005B0B21" w:rsidRPr="00437907">
          <w:rPr>
            <w:rStyle w:val="Hipervnculo"/>
            <w:noProof/>
          </w:rPr>
          <w:t>Matriz de trazabilidad</w:t>
        </w:r>
        <w:r w:rsidR="005B0B21">
          <w:rPr>
            <w:noProof/>
            <w:webHidden/>
          </w:rPr>
          <w:tab/>
        </w:r>
        <w:r w:rsidR="005B0B21">
          <w:rPr>
            <w:noProof/>
            <w:webHidden/>
          </w:rPr>
          <w:fldChar w:fldCharType="begin"/>
        </w:r>
        <w:r w:rsidR="005B0B21">
          <w:rPr>
            <w:noProof/>
            <w:webHidden/>
          </w:rPr>
          <w:instrText xml:space="preserve"> PAGEREF _Toc166684105 \h </w:instrText>
        </w:r>
        <w:r w:rsidR="005B0B21">
          <w:rPr>
            <w:noProof/>
            <w:webHidden/>
          </w:rPr>
        </w:r>
        <w:r w:rsidR="005B0B21">
          <w:rPr>
            <w:noProof/>
            <w:webHidden/>
          </w:rPr>
          <w:fldChar w:fldCharType="separate"/>
        </w:r>
        <w:r w:rsidR="005B0B21">
          <w:rPr>
            <w:noProof/>
            <w:webHidden/>
          </w:rPr>
          <w:t>5</w:t>
        </w:r>
        <w:r w:rsidR="005B0B21">
          <w:rPr>
            <w:noProof/>
            <w:webHidden/>
          </w:rPr>
          <w:fldChar w:fldCharType="end"/>
        </w:r>
      </w:hyperlink>
    </w:p>
    <w:p w14:paraId="7AC03803" w14:textId="745E32B7" w:rsidR="005B0B21"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6684106" w:history="1">
        <w:r w:rsidR="005B0B21" w:rsidRPr="00437907">
          <w:rPr>
            <w:rStyle w:val="Hipervnculo"/>
            <w:noProof/>
          </w:rPr>
          <w:t>3.4.</w:t>
        </w:r>
        <w:r w:rsidR="005B0B21">
          <w:rPr>
            <w:rFonts w:asciiTheme="minorHAnsi" w:hAnsiTheme="minorHAnsi" w:cstheme="minorBidi"/>
            <w:noProof/>
            <w:kern w:val="2"/>
            <w:szCs w:val="24"/>
            <w14:ligatures w14:val="standardContextual"/>
          </w:rPr>
          <w:tab/>
        </w:r>
        <w:r w:rsidR="005B0B21" w:rsidRPr="00437907">
          <w:rPr>
            <w:rStyle w:val="Hipervnculo"/>
            <w:noProof/>
          </w:rPr>
          <w:t>Tecnologías utilizadas</w:t>
        </w:r>
        <w:r w:rsidR="005B0B21">
          <w:rPr>
            <w:noProof/>
            <w:webHidden/>
          </w:rPr>
          <w:tab/>
        </w:r>
        <w:r w:rsidR="005B0B21">
          <w:rPr>
            <w:noProof/>
            <w:webHidden/>
          </w:rPr>
          <w:fldChar w:fldCharType="begin"/>
        </w:r>
        <w:r w:rsidR="005B0B21">
          <w:rPr>
            <w:noProof/>
            <w:webHidden/>
          </w:rPr>
          <w:instrText xml:space="preserve"> PAGEREF _Toc166684106 \h </w:instrText>
        </w:r>
        <w:r w:rsidR="005B0B21">
          <w:rPr>
            <w:noProof/>
            <w:webHidden/>
          </w:rPr>
        </w:r>
        <w:r w:rsidR="005B0B21">
          <w:rPr>
            <w:noProof/>
            <w:webHidden/>
          </w:rPr>
          <w:fldChar w:fldCharType="separate"/>
        </w:r>
        <w:r w:rsidR="005B0B21">
          <w:rPr>
            <w:noProof/>
            <w:webHidden/>
          </w:rPr>
          <w:t>5</w:t>
        </w:r>
        <w:r w:rsidR="005B0B21">
          <w:rPr>
            <w:noProof/>
            <w:webHidden/>
          </w:rPr>
          <w:fldChar w:fldCharType="end"/>
        </w:r>
      </w:hyperlink>
    </w:p>
    <w:p w14:paraId="3B31D15D" w14:textId="3368A65E" w:rsidR="005B0B21"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6684107" w:history="1">
        <w:r w:rsidR="005B0B21" w:rsidRPr="00437907">
          <w:rPr>
            <w:rStyle w:val="Hipervnculo"/>
            <w:noProof/>
          </w:rPr>
          <w:t>3.5.</w:t>
        </w:r>
        <w:r w:rsidR="005B0B21">
          <w:rPr>
            <w:rFonts w:asciiTheme="minorHAnsi" w:hAnsiTheme="minorHAnsi" w:cstheme="minorBidi"/>
            <w:noProof/>
            <w:kern w:val="2"/>
            <w:szCs w:val="24"/>
            <w14:ligatures w14:val="standardContextual"/>
          </w:rPr>
          <w:tab/>
        </w:r>
        <w:r w:rsidR="005B0B21" w:rsidRPr="00437907">
          <w:rPr>
            <w:rStyle w:val="Hipervnculo"/>
            <w:noProof/>
          </w:rPr>
          <w:t>Metodología de desarrollo utilizada</w:t>
        </w:r>
        <w:r w:rsidR="005B0B21">
          <w:rPr>
            <w:noProof/>
            <w:webHidden/>
          </w:rPr>
          <w:tab/>
        </w:r>
        <w:r w:rsidR="005B0B21">
          <w:rPr>
            <w:noProof/>
            <w:webHidden/>
          </w:rPr>
          <w:fldChar w:fldCharType="begin"/>
        </w:r>
        <w:r w:rsidR="005B0B21">
          <w:rPr>
            <w:noProof/>
            <w:webHidden/>
          </w:rPr>
          <w:instrText xml:space="preserve"> PAGEREF _Toc166684107 \h </w:instrText>
        </w:r>
        <w:r w:rsidR="005B0B21">
          <w:rPr>
            <w:noProof/>
            <w:webHidden/>
          </w:rPr>
        </w:r>
        <w:r w:rsidR="005B0B21">
          <w:rPr>
            <w:noProof/>
            <w:webHidden/>
          </w:rPr>
          <w:fldChar w:fldCharType="separate"/>
        </w:r>
        <w:r w:rsidR="005B0B21">
          <w:rPr>
            <w:noProof/>
            <w:webHidden/>
          </w:rPr>
          <w:t>5</w:t>
        </w:r>
        <w:r w:rsidR="005B0B21">
          <w:rPr>
            <w:noProof/>
            <w:webHidden/>
          </w:rPr>
          <w:fldChar w:fldCharType="end"/>
        </w:r>
      </w:hyperlink>
    </w:p>
    <w:p w14:paraId="0139A372" w14:textId="2AC9F14B" w:rsidR="005B0B21" w:rsidRDefault="00000000">
      <w:pPr>
        <w:pStyle w:val="TDC1"/>
        <w:tabs>
          <w:tab w:val="left" w:pos="440"/>
          <w:tab w:val="right" w:leader="underscore" w:pos="8494"/>
        </w:tabs>
        <w:rPr>
          <w:rFonts w:asciiTheme="minorHAnsi" w:hAnsiTheme="minorHAnsi" w:cstheme="minorBidi"/>
          <w:noProof/>
          <w:kern w:val="2"/>
          <w:szCs w:val="24"/>
          <w14:ligatures w14:val="standardContextual"/>
        </w:rPr>
      </w:pPr>
      <w:hyperlink w:anchor="_Toc166684108" w:history="1">
        <w:r w:rsidR="005B0B21" w:rsidRPr="00437907">
          <w:rPr>
            <w:rStyle w:val="Hipervnculo"/>
            <w:noProof/>
          </w:rPr>
          <w:t>4.</w:t>
        </w:r>
        <w:r w:rsidR="005B0B21">
          <w:rPr>
            <w:rFonts w:asciiTheme="minorHAnsi" w:hAnsiTheme="minorHAnsi" w:cstheme="minorBidi"/>
            <w:noProof/>
            <w:kern w:val="2"/>
            <w:szCs w:val="24"/>
            <w14:ligatures w14:val="standardContextual"/>
          </w:rPr>
          <w:tab/>
        </w:r>
        <w:r w:rsidR="005B0B21" w:rsidRPr="00437907">
          <w:rPr>
            <w:rStyle w:val="Hipervnculo"/>
            <w:noProof/>
          </w:rPr>
          <w:t>DISEÑO</w:t>
        </w:r>
        <w:r w:rsidR="005B0B21">
          <w:rPr>
            <w:noProof/>
            <w:webHidden/>
          </w:rPr>
          <w:tab/>
        </w:r>
        <w:r w:rsidR="005B0B21">
          <w:rPr>
            <w:noProof/>
            <w:webHidden/>
          </w:rPr>
          <w:fldChar w:fldCharType="begin"/>
        </w:r>
        <w:r w:rsidR="005B0B21">
          <w:rPr>
            <w:noProof/>
            <w:webHidden/>
          </w:rPr>
          <w:instrText xml:space="preserve"> PAGEREF _Toc166684108 \h </w:instrText>
        </w:r>
        <w:r w:rsidR="005B0B21">
          <w:rPr>
            <w:noProof/>
            <w:webHidden/>
          </w:rPr>
        </w:r>
        <w:r w:rsidR="005B0B21">
          <w:rPr>
            <w:noProof/>
            <w:webHidden/>
          </w:rPr>
          <w:fldChar w:fldCharType="separate"/>
        </w:r>
        <w:r w:rsidR="005B0B21">
          <w:rPr>
            <w:noProof/>
            <w:webHidden/>
          </w:rPr>
          <w:t>6</w:t>
        </w:r>
        <w:r w:rsidR="005B0B21">
          <w:rPr>
            <w:noProof/>
            <w:webHidden/>
          </w:rPr>
          <w:fldChar w:fldCharType="end"/>
        </w:r>
      </w:hyperlink>
    </w:p>
    <w:p w14:paraId="1B400AE8" w14:textId="0D21C1FF" w:rsidR="005B0B21" w:rsidRDefault="00000000">
      <w:pPr>
        <w:pStyle w:val="TDC1"/>
        <w:tabs>
          <w:tab w:val="left" w:pos="440"/>
          <w:tab w:val="right" w:leader="underscore" w:pos="8494"/>
        </w:tabs>
        <w:rPr>
          <w:rFonts w:asciiTheme="minorHAnsi" w:hAnsiTheme="minorHAnsi" w:cstheme="minorBidi"/>
          <w:noProof/>
          <w:kern w:val="2"/>
          <w:szCs w:val="24"/>
          <w14:ligatures w14:val="standardContextual"/>
        </w:rPr>
      </w:pPr>
      <w:hyperlink w:anchor="_Toc166684109" w:history="1">
        <w:r w:rsidR="005B0B21" w:rsidRPr="00437907">
          <w:rPr>
            <w:rStyle w:val="Hipervnculo"/>
            <w:noProof/>
          </w:rPr>
          <w:t>5.</w:t>
        </w:r>
        <w:r w:rsidR="005B0B21">
          <w:rPr>
            <w:rFonts w:asciiTheme="minorHAnsi" w:hAnsiTheme="minorHAnsi" w:cstheme="minorBidi"/>
            <w:noProof/>
            <w:kern w:val="2"/>
            <w:szCs w:val="24"/>
            <w14:ligatures w14:val="standardContextual"/>
          </w:rPr>
          <w:tab/>
        </w:r>
        <w:r w:rsidR="005B0B21" w:rsidRPr="00437907">
          <w:rPr>
            <w:rStyle w:val="Hipervnculo"/>
            <w:noProof/>
          </w:rPr>
          <w:t>EVALUACIÓN</w:t>
        </w:r>
        <w:r w:rsidR="005B0B21">
          <w:rPr>
            <w:noProof/>
            <w:webHidden/>
          </w:rPr>
          <w:tab/>
        </w:r>
        <w:r w:rsidR="005B0B21">
          <w:rPr>
            <w:noProof/>
            <w:webHidden/>
          </w:rPr>
          <w:fldChar w:fldCharType="begin"/>
        </w:r>
        <w:r w:rsidR="005B0B21">
          <w:rPr>
            <w:noProof/>
            <w:webHidden/>
          </w:rPr>
          <w:instrText xml:space="preserve"> PAGEREF _Toc166684109 \h </w:instrText>
        </w:r>
        <w:r w:rsidR="005B0B21">
          <w:rPr>
            <w:noProof/>
            <w:webHidden/>
          </w:rPr>
        </w:r>
        <w:r w:rsidR="005B0B21">
          <w:rPr>
            <w:noProof/>
            <w:webHidden/>
          </w:rPr>
          <w:fldChar w:fldCharType="separate"/>
        </w:r>
        <w:r w:rsidR="005B0B21">
          <w:rPr>
            <w:noProof/>
            <w:webHidden/>
          </w:rPr>
          <w:t>7</w:t>
        </w:r>
        <w:r w:rsidR="005B0B21">
          <w:rPr>
            <w:noProof/>
            <w:webHidden/>
          </w:rPr>
          <w:fldChar w:fldCharType="end"/>
        </w:r>
      </w:hyperlink>
    </w:p>
    <w:p w14:paraId="02EF2C7F" w14:textId="7B12C30B" w:rsidR="005B0B21" w:rsidRDefault="00000000">
      <w:pPr>
        <w:pStyle w:val="TDC1"/>
        <w:tabs>
          <w:tab w:val="left" w:pos="440"/>
          <w:tab w:val="right" w:leader="underscore" w:pos="8494"/>
        </w:tabs>
        <w:rPr>
          <w:rFonts w:asciiTheme="minorHAnsi" w:hAnsiTheme="minorHAnsi" w:cstheme="minorBidi"/>
          <w:noProof/>
          <w:kern w:val="2"/>
          <w:szCs w:val="24"/>
          <w14:ligatures w14:val="standardContextual"/>
        </w:rPr>
      </w:pPr>
      <w:hyperlink w:anchor="_Toc166684110" w:history="1">
        <w:r w:rsidR="005B0B21" w:rsidRPr="00437907">
          <w:rPr>
            <w:rStyle w:val="Hipervnculo"/>
            <w:noProof/>
          </w:rPr>
          <w:t>6.</w:t>
        </w:r>
        <w:r w:rsidR="005B0B21">
          <w:rPr>
            <w:rFonts w:asciiTheme="minorHAnsi" w:hAnsiTheme="minorHAnsi" w:cstheme="minorBidi"/>
            <w:noProof/>
            <w:kern w:val="2"/>
            <w:szCs w:val="24"/>
            <w14:ligatures w14:val="standardContextual"/>
          </w:rPr>
          <w:tab/>
        </w:r>
        <w:r w:rsidR="005B0B21" w:rsidRPr="00437907">
          <w:rPr>
            <w:rStyle w:val="Hipervnculo"/>
            <w:noProof/>
          </w:rPr>
          <w:t>PLANIFICACIÓN</w:t>
        </w:r>
        <w:r w:rsidR="005B0B21">
          <w:rPr>
            <w:noProof/>
            <w:webHidden/>
          </w:rPr>
          <w:tab/>
        </w:r>
        <w:r w:rsidR="005B0B21">
          <w:rPr>
            <w:noProof/>
            <w:webHidden/>
          </w:rPr>
          <w:fldChar w:fldCharType="begin"/>
        </w:r>
        <w:r w:rsidR="005B0B21">
          <w:rPr>
            <w:noProof/>
            <w:webHidden/>
          </w:rPr>
          <w:instrText xml:space="preserve"> PAGEREF _Toc166684110 \h </w:instrText>
        </w:r>
        <w:r w:rsidR="005B0B21">
          <w:rPr>
            <w:noProof/>
            <w:webHidden/>
          </w:rPr>
        </w:r>
        <w:r w:rsidR="005B0B21">
          <w:rPr>
            <w:noProof/>
            <w:webHidden/>
          </w:rPr>
          <w:fldChar w:fldCharType="separate"/>
        </w:r>
        <w:r w:rsidR="005B0B21">
          <w:rPr>
            <w:noProof/>
            <w:webHidden/>
          </w:rPr>
          <w:t>8</w:t>
        </w:r>
        <w:r w:rsidR="005B0B21">
          <w:rPr>
            <w:noProof/>
            <w:webHidden/>
          </w:rPr>
          <w:fldChar w:fldCharType="end"/>
        </w:r>
      </w:hyperlink>
    </w:p>
    <w:p w14:paraId="2C8AA452" w14:textId="60115F2E" w:rsidR="005B0B21" w:rsidRDefault="00000000">
      <w:pPr>
        <w:pStyle w:val="TDC1"/>
        <w:tabs>
          <w:tab w:val="left" w:pos="440"/>
          <w:tab w:val="right" w:leader="underscore" w:pos="8494"/>
        </w:tabs>
        <w:rPr>
          <w:rFonts w:asciiTheme="minorHAnsi" w:hAnsiTheme="minorHAnsi" w:cstheme="minorBidi"/>
          <w:noProof/>
          <w:kern w:val="2"/>
          <w:szCs w:val="24"/>
          <w14:ligatures w14:val="standardContextual"/>
        </w:rPr>
      </w:pPr>
      <w:hyperlink w:anchor="_Toc166684111" w:history="1">
        <w:r w:rsidR="005B0B21" w:rsidRPr="00437907">
          <w:rPr>
            <w:rStyle w:val="Hipervnculo"/>
            <w:noProof/>
          </w:rPr>
          <w:t>7.</w:t>
        </w:r>
        <w:r w:rsidR="005B0B21">
          <w:rPr>
            <w:rFonts w:asciiTheme="minorHAnsi" w:hAnsiTheme="minorHAnsi" w:cstheme="minorBidi"/>
            <w:noProof/>
            <w:kern w:val="2"/>
            <w:szCs w:val="24"/>
            <w14:ligatures w14:val="standardContextual"/>
          </w:rPr>
          <w:tab/>
        </w:r>
        <w:r w:rsidR="005B0B21" w:rsidRPr="00437907">
          <w:rPr>
            <w:rStyle w:val="Hipervnculo"/>
            <w:noProof/>
          </w:rPr>
          <w:t>MARCO REGULADOR</w:t>
        </w:r>
        <w:r w:rsidR="005B0B21">
          <w:rPr>
            <w:noProof/>
            <w:webHidden/>
          </w:rPr>
          <w:tab/>
        </w:r>
        <w:r w:rsidR="005B0B21">
          <w:rPr>
            <w:noProof/>
            <w:webHidden/>
          </w:rPr>
          <w:fldChar w:fldCharType="begin"/>
        </w:r>
        <w:r w:rsidR="005B0B21">
          <w:rPr>
            <w:noProof/>
            <w:webHidden/>
          </w:rPr>
          <w:instrText xml:space="preserve"> PAGEREF _Toc166684111 \h </w:instrText>
        </w:r>
        <w:r w:rsidR="005B0B21">
          <w:rPr>
            <w:noProof/>
            <w:webHidden/>
          </w:rPr>
        </w:r>
        <w:r w:rsidR="005B0B21">
          <w:rPr>
            <w:noProof/>
            <w:webHidden/>
          </w:rPr>
          <w:fldChar w:fldCharType="separate"/>
        </w:r>
        <w:r w:rsidR="005B0B21">
          <w:rPr>
            <w:noProof/>
            <w:webHidden/>
          </w:rPr>
          <w:t>9</w:t>
        </w:r>
        <w:r w:rsidR="005B0B21">
          <w:rPr>
            <w:noProof/>
            <w:webHidden/>
          </w:rPr>
          <w:fldChar w:fldCharType="end"/>
        </w:r>
      </w:hyperlink>
    </w:p>
    <w:p w14:paraId="5DCEA502" w14:textId="20541FDF" w:rsidR="005B0B21" w:rsidRDefault="00000000">
      <w:pPr>
        <w:pStyle w:val="TDC1"/>
        <w:tabs>
          <w:tab w:val="left" w:pos="440"/>
          <w:tab w:val="right" w:leader="underscore" w:pos="8494"/>
        </w:tabs>
        <w:rPr>
          <w:rFonts w:asciiTheme="minorHAnsi" w:hAnsiTheme="minorHAnsi" w:cstheme="minorBidi"/>
          <w:noProof/>
          <w:kern w:val="2"/>
          <w:szCs w:val="24"/>
          <w14:ligatures w14:val="standardContextual"/>
        </w:rPr>
      </w:pPr>
      <w:hyperlink w:anchor="_Toc166684112" w:history="1">
        <w:r w:rsidR="005B0B21" w:rsidRPr="00437907">
          <w:rPr>
            <w:rStyle w:val="Hipervnculo"/>
            <w:noProof/>
          </w:rPr>
          <w:t>8.</w:t>
        </w:r>
        <w:r w:rsidR="005B0B21">
          <w:rPr>
            <w:rFonts w:asciiTheme="minorHAnsi" w:hAnsiTheme="minorHAnsi" w:cstheme="minorBidi"/>
            <w:noProof/>
            <w:kern w:val="2"/>
            <w:szCs w:val="24"/>
            <w14:ligatures w14:val="standardContextual"/>
          </w:rPr>
          <w:tab/>
        </w:r>
        <w:r w:rsidR="005B0B21" w:rsidRPr="00437907">
          <w:rPr>
            <w:rStyle w:val="Hipervnculo"/>
            <w:noProof/>
          </w:rPr>
          <w:t>ENTORNO SOCIOECONÓMICO</w:t>
        </w:r>
        <w:r w:rsidR="005B0B21">
          <w:rPr>
            <w:noProof/>
            <w:webHidden/>
          </w:rPr>
          <w:tab/>
        </w:r>
        <w:r w:rsidR="005B0B21">
          <w:rPr>
            <w:noProof/>
            <w:webHidden/>
          </w:rPr>
          <w:fldChar w:fldCharType="begin"/>
        </w:r>
        <w:r w:rsidR="005B0B21">
          <w:rPr>
            <w:noProof/>
            <w:webHidden/>
          </w:rPr>
          <w:instrText xml:space="preserve"> PAGEREF _Toc166684112 \h </w:instrText>
        </w:r>
        <w:r w:rsidR="005B0B21">
          <w:rPr>
            <w:noProof/>
            <w:webHidden/>
          </w:rPr>
        </w:r>
        <w:r w:rsidR="005B0B21">
          <w:rPr>
            <w:noProof/>
            <w:webHidden/>
          </w:rPr>
          <w:fldChar w:fldCharType="separate"/>
        </w:r>
        <w:r w:rsidR="005B0B21">
          <w:rPr>
            <w:noProof/>
            <w:webHidden/>
          </w:rPr>
          <w:t>10</w:t>
        </w:r>
        <w:r w:rsidR="005B0B21">
          <w:rPr>
            <w:noProof/>
            <w:webHidden/>
          </w:rPr>
          <w:fldChar w:fldCharType="end"/>
        </w:r>
      </w:hyperlink>
    </w:p>
    <w:p w14:paraId="5B9D344D" w14:textId="6D73FFAD" w:rsidR="005B0B21"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6684113" w:history="1">
        <w:r w:rsidR="005B0B21" w:rsidRPr="00437907">
          <w:rPr>
            <w:rStyle w:val="Hipervnculo"/>
            <w:noProof/>
          </w:rPr>
          <w:t>8.1.</w:t>
        </w:r>
        <w:r w:rsidR="005B0B21">
          <w:rPr>
            <w:rFonts w:asciiTheme="minorHAnsi" w:hAnsiTheme="minorHAnsi" w:cstheme="minorBidi"/>
            <w:noProof/>
            <w:kern w:val="2"/>
            <w:szCs w:val="24"/>
            <w14:ligatures w14:val="standardContextual"/>
          </w:rPr>
          <w:tab/>
        </w:r>
        <w:r w:rsidR="005B0B21" w:rsidRPr="00437907">
          <w:rPr>
            <w:rStyle w:val="Hipervnculo"/>
            <w:noProof/>
          </w:rPr>
          <w:t>Presupuesto</w:t>
        </w:r>
        <w:r w:rsidR="005B0B21">
          <w:rPr>
            <w:noProof/>
            <w:webHidden/>
          </w:rPr>
          <w:tab/>
        </w:r>
        <w:r w:rsidR="005B0B21">
          <w:rPr>
            <w:noProof/>
            <w:webHidden/>
          </w:rPr>
          <w:fldChar w:fldCharType="begin"/>
        </w:r>
        <w:r w:rsidR="005B0B21">
          <w:rPr>
            <w:noProof/>
            <w:webHidden/>
          </w:rPr>
          <w:instrText xml:space="preserve"> PAGEREF _Toc166684113 \h </w:instrText>
        </w:r>
        <w:r w:rsidR="005B0B21">
          <w:rPr>
            <w:noProof/>
            <w:webHidden/>
          </w:rPr>
        </w:r>
        <w:r w:rsidR="005B0B21">
          <w:rPr>
            <w:noProof/>
            <w:webHidden/>
          </w:rPr>
          <w:fldChar w:fldCharType="separate"/>
        </w:r>
        <w:r w:rsidR="005B0B21">
          <w:rPr>
            <w:noProof/>
            <w:webHidden/>
          </w:rPr>
          <w:t>10</w:t>
        </w:r>
        <w:r w:rsidR="005B0B21">
          <w:rPr>
            <w:noProof/>
            <w:webHidden/>
          </w:rPr>
          <w:fldChar w:fldCharType="end"/>
        </w:r>
      </w:hyperlink>
    </w:p>
    <w:p w14:paraId="38EC45CA" w14:textId="4A19F164" w:rsidR="005B0B21"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6684114" w:history="1">
        <w:r w:rsidR="005B0B21" w:rsidRPr="00437907">
          <w:rPr>
            <w:rStyle w:val="Hipervnculo"/>
            <w:noProof/>
          </w:rPr>
          <w:t>8.2.</w:t>
        </w:r>
        <w:r w:rsidR="005B0B21">
          <w:rPr>
            <w:rFonts w:asciiTheme="minorHAnsi" w:hAnsiTheme="minorHAnsi" w:cstheme="minorBidi"/>
            <w:noProof/>
            <w:kern w:val="2"/>
            <w:szCs w:val="24"/>
            <w14:ligatures w14:val="standardContextual"/>
          </w:rPr>
          <w:tab/>
        </w:r>
        <w:r w:rsidR="005B0B21" w:rsidRPr="00437907">
          <w:rPr>
            <w:rStyle w:val="Hipervnculo"/>
            <w:noProof/>
          </w:rPr>
          <w:t>Impacto socioeconómico</w:t>
        </w:r>
        <w:r w:rsidR="005B0B21">
          <w:rPr>
            <w:noProof/>
            <w:webHidden/>
          </w:rPr>
          <w:tab/>
        </w:r>
        <w:r w:rsidR="005B0B21">
          <w:rPr>
            <w:noProof/>
            <w:webHidden/>
          </w:rPr>
          <w:fldChar w:fldCharType="begin"/>
        </w:r>
        <w:r w:rsidR="005B0B21">
          <w:rPr>
            <w:noProof/>
            <w:webHidden/>
          </w:rPr>
          <w:instrText xml:space="preserve"> PAGEREF _Toc166684114 \h </w:instrText>
        </w:r>
        <w:r w:rsidR="005B0B21">
          <w:rPr>
            <w:noProof/>
            <w:webHidden/>
          </w:rPr>
        </w:r>
        <w:r w:rsidR="005B0B21">
          <w:rPr>
            <w:noProof/>
            <w:webHidden/>
          </w:rPr>
          <w:fldChar w:fldCharType="separate"/>
        </w:r>
        <w:r w:rsidR="005B0B21">
          <w:rPr>
            <w:noProof/>
            <w:webHidden/>
          </w:rPr>
          <w:t>10</w:t>
        </w:r>
        <w:r w:rsidR="005B0B21">
          <w:rPr>
            <w:noProof/>
            <w:webHidden/>
          </w:rPr>
          <w:fldChar w:fldCharType="end"/>
        </w:r>
      </w:hyperlink>
    </w:p>
    <w:p w14:paraId="5B3E2BBA" w14:textId="6B6D62CB" w:rsidR="005B0B21" w:rsidRDefault="00000000">
      <w:pPr>
        <w:pStyle w:val="TDC1"/>
        <w:tabs>
          <w:tab w:val="left" w:pos="440"/>
          <w:tab w:val="right" w:leader="underscore" w:pos="8494"/>
        </w:tabs>
        <w:rPr>
          <w:rFonts w:asciiTheme="minorHAnsi" w:hAnsiTheme="minorHAnsi" w:cstheme="minorBidi"/>
          <w:noProof/>
          <w:kern w:val="2"/>
          <w:szCs w:val="24"/>
          <w14:ligatures w14:val="standardContextual"/>
        </w:rPr>
      </w:pPr>
      <w:hyperlink w:anchor="_Toc166684115" w:history="1">
        <w:r w:rsidR="005B0B21" w:rsidRPr="00437907">
          <w:rPr>
            <w:rStyle w:val="Hipervnculo"/>
            <w:noProof/>
          </w:rPr>
          <w:t>9.</w:t>
        </w:r>
        <w:r w:rsidR="005B0B21">
          <w:rPr>
            <w:rFonts w:asciiTheme="minorHAnsi" w:hAnsiTheme="minorHAnsi" w:cstheme="minorBidi"/>
            <w:noProof/>
            <w:kern w:val="2"/>
            <w:szCs w:val="24"/>
            <w14:ligatures w14:val="standardContextual"/>
          </w:rPr>
          <w:tab/>
        </w:r>
        <w:r w:rsidR="005B0B21" w:rsidRPr="00437907">
          <w:rPr>
            <w:rStyle w:val="Hipervnculo"/>
            <w:noProof/>
          </w:rPr>
          <w:t>CONCLUSIONES</w:t>
        </w:r>
        <w:r w:rsidR="005B0B21">
          <w:rPr>
            <w:noProof/>
            <w:webHidden/>
          </w:rPr>
          <w:tab/>
        </w:r>
        <w:r w:rsidR="005B0B21">
          <w:rPr>
            <w:noProof/>
            <w:webHidden/>
          </w:rPr>
          <w:fldChar w:fldCharType="begin"/>
        </w:r>
        <w:r w:rsidR="005B0B21">
          <w:rPr>
            <w:noProof/>
            <w:webHidden/>
          </w:rPr>
          <w:instrText xml:space="preserve"> PAGEREF _Toc166684115 \h </w:instrText>
        </w:r>
        <w:r w:rsidR="005B0B21">
          <w:rPr>
            <w:noProof/>
            <w:webHidden/>
          </w:rPr>
        </w:r>
        <w:r w:rsidR="005B0B21">
          <w:rPr>
            <w:noProof/>
            <w:webHidden/>
          </w:rPr>
          <w:fldChar w:fldCharType="separate"/>
        </w:r>
        <w:r w:rsidR="005B0B21">
          <w:rPr>
            <w:noProof/>
            <w:webHidden/>
          </w:rPr>
          <w:t>11</w:t>
        </w:r>
        <w:r w:rsidR="005B0B21">
          <w:rPr>
            <w:noProof/>
            <w:webHidden/>
          </w:rPr>
          <w:fldChar w:fldCharType="end"/>
        </w:r>
      </w:hyperlink>
    </w:p>
    <w:p w14:paraId="7B205423" w14:textId="5CF49D22" w:rsidR="005B0B21" w:rsidRDefault="00000000">
      <w:pPr>
        <w:pStyle w:val="TDC1"/>
        <w:tabs>
          <w:tab w:val="right" w:leader="underscore" w:pos="8494"/>
        </w:tabs>
        <w:rPr>
          <w:rFonts w:asciiTheme="minorHAnsi" w:hAnsiTheme="minorHAnsi" w:cstheme="minorBidi"/>
          <w:noProof/>
          <w:kern w:val="2"/>
          <w:szCs w:val="24"/>
          <w14:ligatures w14:val="standardContextual"/>
        </w:rPr>
      </w:pPr>
      <w:hyperlink w:anchor="_Toc166684116" w:history="1">
        <w:r w:rsidR="005B0B21" w:rsidRPr="00437907">
          <w:rPr>
            <w:rStyle w:val="Hipervnculo"/>
            <w:noProof/>
          </w:rPr>
          <w:t>BIBLIOGRAFÍA</w:t>
        </w:r>
        <w:r w:rsidR="005B0B21">
          <w:rPr>
            <w:noProof/>
            <w:webHidden/>
          </w:rPr>
          <w:tab/>
        </w:r>
        <w:r w:rsidR="005B0B21">
          <w:rPr>
            <w:noProof/>
            <w:webHidden/>
          </w:rPr>
          <w:fldChar w:fldCharType="begin"/>
        </w:r>
        <w:r w:rsidR="005B0B21">
          <w:rPr>
            <w:noProof/>
            <w:webHidden/>
          </w:rPr>
          <w:instrText xml:space="preserve"> PAGEREF _Toc166684116 \h </w:instrText>
        </w:r>
        <w:r w:rsidR="005B0B21">
          <w:rPr>
            <w:noProof/>
            <w:webHidden/>
          </w:rPr>
        </w:r>
        <w:r w:rsidR="005B0B21">
          <w:rPr>
            <w:noProof/>
            <w:webHidden/>
          </w:rPr>
          <w:fldChar w:fldCharType="separate"/>
        </w:r>
        <w:r w:rsidR="005B0B21">
          <w:rPr>
            <w:noProof/>
            <w:webHidden/>
          </w:rPr>
          <w:t>12</w:t>
        </w:r>
        <w:r w:rsidR="005B0B21">
          <w:rPr>
            <w:noProof/>
            <w:webHidden/>
          </w:rPr>
          <w:fldChar w:fldCharType="end"/>
        </w:r>
      </w:hyperlink>
    </w:p>
    <w:p w14:paraId="2248AD31" w14:textId="6FE0E302" w:rsidR="005B0B21" w:rsidRDefault="00000000">
      <w:pPr>
        <w:pStyle w:val="TDC1"/>
        <w:tabs>
          <w:tab w:val="right" w:leader="underscore" w:pos="8494"/>
        </w:tabs>
        <w:rPr>
          <w:rFonts w:asciiTheme="minorHAnsi" w:hAnsiTheme="minorHAnsi" w:cstheme="minorBidi"/>
          <w:noProof/>
          <w:kern w:val="2"/>
          <w:szCs w:val="24"/>
          <w14:ligatures w14:val="standardContextual"/>
        </w:rPr>
      </w:pPr>
      <w:hyperlink w:anchor="_Toc166684117" w:history="1">
        <w:r w:rsidR="005B0B21" w:rsidRPr="00437907">
          <w:rPr>
            <w:rStyle w:val="Hipervnculo"/>
            <w:noProof/>
          </w:rPr>
          <w:t>DEVELOPMENT OF A ROGUELIKE MULTIPLAYER VIDEOGAME</w:t>
        </w:r>
        <w:r w:rsidR="005B0B21">
          <w:rPr>
            <w:noProof/>
            <w:webHidden/>
          </w:rPr>
          <w:tab/>
        </w:r>
        <w:r w:rsidR="005B0B21">
          <w:rPr>
            <w:noProof/>
            <w:webHidden/>
          </w:rPr>
          <w:fldChar w:fldCharType="begin"/>
        </w:r>
        <w:r w:rsidR="005B0B21">
          <w:rPr>
            <w:noProof/>
            <w:webHidden/>
          </w:rPr>
          <w:instrText xml:space="preserve"> PAGEREF _Toc166684117 \h </w:instrText>
        </w:r>
        <w:r w:rsidR="005B0B21">
          <w:rPr>
            <w:noProof/>
            <w:webHidden/>
          </w:rPr>
        </w:r>
        <w:r w:rsidR="005B0B21">
          <w:rPr>
            <w:noProof/>
            <w:webHidden/>
          </w:rPr>
          <w:fldChar w:fldCharType="separate"/>
        </w:r>
        <w:r w:rsidR="005B0B21">
          <w:rPr>
            <w:noProof/>
            <w:webHidden/>
          </w:rPr>
          <w:t>13</w:t>
        </w:r>
        <w:r w:rsidR="005B0B21">
          <w:rPr>
            <w:noProof/>
            <w:webHidden/>
          </w:rPr>
          <w:fldChar w:fldCharType="end"/>
        </w:r>
      </w:hyperlink>
    </w:p>
    <w:p w14:paraId="7068B438" w14:textId="5928E89F" w:rsidR="00753C3C" w:rsidRPr="009828E2" w:rsidRDefault="00BE13BF">
      <w:pPr>
        <w:jc w:val="left"/>
        <w:rPr>
          <w:lang w:eastAsia="es-ES"/>
        </w:rPr>
      </w:pPr>
      <w:r w:rsidRPr="009828E2">
        <w:rPr>
          <w:lang w:eastAsia="es-ES"/>
        </w:rPr>
        <w:fldChar w:fldCharType="end"/>
      </w:r>
      <w:r w:rsidR="00753C3C" w:rsidRPr="009828E2">
        <w:rPr>
          <w:lang w:eastAsia="es-ES"/>
        </w:rPr>
        <w:br w:type="page"/>
      </w:r>
    </w:p>
    <w:p w14:paraId="76579CF4" w14:textId="1A2D30DB" w:rsidR="00753C3C" w:rsidRPr="009828E2" w:rsidRDefault="00753C3C">
      <w:pPr>
        <w:jc w:val="left"/>
        <w:rPr>
          <w:lang w:eastAsia="es-ES"/>
        </w:rPr>
      </w:pPr>
      <w:r w:rsidRPr="009828E2">
        <w:rPr>
          <w:lang w:eastAsia="es-ES"/>
        </w:rPr>
        <w:lastRenderedPageBreak/>
        <w:br w:type="page"/>
      </w:r>
    </w:p>
    <w:p w14:paraId="52B810E8" w14:textId="111EBB07" w:rsidR="00753C3C" w:rsidRPr="009828E2" w:rsidRDefault="00753C3C" w:rsidP="00BE13BF">
      <w:pPr>
        <w:pStyle w:val="TtuloTDC"/>
      </w:pPr>
      <w:r w:rsidRPr="009828E2">
        <w:lastRenderedPageBreak/>
        <w:t>Índice de figuras</w:t>
      </w:r>
    </w:p>
    <w:p w14:paraId="69FDE350" w14:textId="1D0BA652" w:rsidR="005B0B21" w:rsidRDefault="005B0B21">
      <w:pPr>
        <w:pStyle w:val="TDC1"/>
        <w:tabs>
          <w:tab w:val="right" w:leader="underscore" w:pos="8494"/>
        </w:tabs>
        <w:rPr>
          <w:rFonts w:asciiTheme="minorHAnsi" w:hAnsiTheme="minorHAnsi" w:cstheme="minorBidi"/>
          <w:noProof/>
          <w:kern w:val="2"/>
          <w:szCs w:val="24"/>
          <w14:ligatures w14:val="standardContextual"/>
        </w:rPr>
      </w:pPr>
      <w:r>
        <w:fldChar w:fldCharType="begin"/>
      </w:r>
      <w:r>
        <w:instrText xml:space="preserve"> TOC \h \z \t "Título Figura;1" </w:instrText>
      </w:r>
      <w:r>
        <w:fldChar w:fldCharType="separate"/>
      </w:r>
      <w:hyperlink w:anchor="_Toc166684076" w:history="1">
        <w:r w:rsidRPr="00AD3F16">
          <w:rPr>
            <w:rStyle w:val="Hipervnculo"/>
            <w:noProof/>
          </w:rPr>
          <w:t>Fig. 1.1. 50 años de ingresos por videojuegos [1]</w:t>
        </w:r>
        <w:r>
          <w:rPr>
            <w:noProof/>
            <w:webHidden/>
          </w:rPr>
          <w:tab/>
        </w:r>
        <w:r>
          <w:rPr>
            <w:noProof/>
            <w:webHidden/>
          </w:rPr>
          <w:fldChar w:fldCharType="begin"/>
        </w:r>
        <w:r>
          <w:rPr>
            <w:noProof/>
            <w:webHidden/>
          </w:rPr>
          <w:instrText xml:space="preserve"> PAGEREF _Toc166684076 \h </w:instrText>
        </w:r>
        <w:r>
          <w:rPr>
            <w:noProof/>
            <w:webHidden/>
          </w:rPr>
        </w:r>
        <w:r>
          <w:rPr>
            <w:noProof/>
            <w:webHidden/>
          </w:rPr>
          <w:fldChar w:fldCharType="separate"/>
        </w:r>
        <w:r>
          <w:rPr>
            <w:noProof/>
            <w:webHidden/>
          </w:rPr>
          <w:t>1</w:t>
        </w:r>
        <w:r>
          <w:rPr>
            <w:noProof/>
            <w:webHidden/>
          </w:rPr>
          <w:fldChar w:fldCharType="end"/>
        </w:r>
      </w:hyperlink>
    </w:p>
    <w:p w14:paraId="1ED06F18" w14:textId="4C066AE6" w:rsidR="00753C3C" w:rsidRPr="009828E2" w:rsidRDefault="005B0B21" w:rsidP="00753C3C">
      <w:pPr>
        <w:rPr>
          <w:lang w:eastAsia="es-ES"/>
        </w:rPr>
      </w:pPr>
      <w:r>
        <w:rPr>
          <w:lang w:eastAsia="es-ES"/>
        </w:rPr>
        <w:fldChar w:fldCharType="end"/>
      </w:r>
    </w:p>
    <w:p w14:paraId="4476DE12" w14:textId="1F323886" w:rsidR="00753C3C" w:rsidRPr="009828E2" w:rsidRDefault="00753C3C">
      <w:pPr>
        <w:jc w:val="left"/>
        <w:rPr>
          <w:lang w:eastAsia="es-ES"/>
        </w:rPr>
      </w:pPr>
      <w:r w:rsidRPr="009828E2">
        <w:rPr>
          <w:lang w:eastAsia="es-ES"/>
        </w:rPr>
        <w:br w:type="page"/>
      </w:r>
    </w:p>
    <w:p w14:paraId="64AF3A4E" w14:textId="315CA312" w:rsidR="00753C3C" w:rsidRPr="009828E2" w:rsidRDefault="00753C3C">
      <w:pPr>
        <w:jc w:val="left"/>
        <w:rPr>
          <w:lang w:eastAsia="es-ES"/>
        </w:rPr>
      </w:pPr>
      <w:r w:rsidRPr="009828E2">
        <w:rPr>
          <w:lang w:eastAsia="es-ES"/>
        </w:rPr>
        <w:lastRenderedPageBreak/>
        <w:br w:type="page"/>
      </w:r>
    </w:p>
    <w:p w14:paraId="2AF4D08B" w14:textId="77777777" w:rsidR="005B0B21" w:rsidRDefault="00753C3C" w:rsidP="005B0B21">
      <w:pPr>
        <w:pStyle w:val="TtuloTDC"/>
      </w:pPr>
      <w:r w:rsidRPr="009828E2">
        <w:lastRenderedPageBreak/>
        <w:t>Índice de tablas</w:t>
      </w:r>
    </w:p>
    <w:p w14:paraId="146D38FA" w14:textId="52B58009" w:rsidR="005B0B21" w:rsidRDefault="005B0B21">
      <w:pPr>
        <w:pStyle w:val="TDC1"/>
        <w:tabs>
          <w:tab w:val="right" w:leader="underscore" w:pos="8494"/>
        </w:tabs>
        <w:rPr>
          <w:rFonts w:asciiTheme="minorHAnsi" w:hAnsiTheme="minorHAnsi" w:cstheme="minorBidi"/>
          <w:noProof/>
          <w:kern w:val="2"/>
          <w:szCs w:val="24"/>
          <w14:ligatures w14:val="standardContextual"/>
        </w:rPr>
      </w:pPr>
      <w:r>
        <w:fldChar w:fldCharType="begin"/>
      </w:r>
      <w:r>
        <w:instrText xml:space="preserve"> TOC \h \z \t "Título Tabla ING;1" </w:instrText>
      </w:r>
      <w:r>
        <w:fldChar w:fldCharType="separate"/>
      </w:r>
      <w:hyperlink w:anchor="_Toc166684162" w:history="1">
        <w:r w:rsidRPr="00891181">
          <w:rPr>
            <w:rStyle w:val="Hipervnculo"/>
            <w:noProof/>
          </w:rPr>
          <w:t>TABLA I Plataformas Objetivo de Unity [6]</w:t>
        </w:r>
        <w:r>
          <w:rPr>
            <w:noProof/>
            <w:webHidden/>
          </w:rPr>
          <w:tab/>
        </w:r>
        <w:r>
          <w:rPr>
            <w:noProof/>
            <w:webHidden/>
          </w:rPr>
          <w:fldChar w:fldCharType="begin"/>
        </w:r>
        <w:r>
          <w:rPr>
            <w:noProof/>
            <w:webHidden/>
          </w:rPr>
          <w:instrText xml:space="preserve"> PAGEREF _Toc166684162 \h </w:instrText>
        </w:r>
        <w:r>
          <w:rPr>
            <w:noProof/>
            <w:webHidden/>
          </w:rPr>
        </w:r>
        <w:r>
          <w:rPr>
            <w:noProof/>
            <w:webHidden/>
          </w:rPr>
          <w:fldChar w:fldCharType="separate"/>
        </w:r>
        <w:r>
          <w:rPr>
            <w:noProof/>
            <w:webHidden/>
          </w:rPr>
          <w:t>2</w:t>
        </w:r>
        <w:r>
          <w:rPr>
            <w:noProof/>
            <w:webHidden/>
          </w:rPr>
          <w:fldChar w:fldCharType="end"/>
        </w:r>
      </w:hyperlink>
    </w:p>
    <w:p w14:paraId="6E512F6D" w14:textId="3D2F7D34" w:rsidR="00753C3C" w:rsidRPr="009828E2" w:rsidRDefault="005B0B21" w:rsidP="005B0B21">
      <w:pPr>
        <w:rPr>
          <w:lang w:eastAsia="es-ES"/>
        </w:rPr>
      </w:pPr>
      <w:r>
        <w:fldChar w:fldCharType="end"/>
      </w:r>
      <w:r>
        <w:fldChar w:fldCharType="begin"/>
      </w:r>
      <w:r>
        <w:instrText xml:space="preserve"> TOC \h \z \t "Título Tabla ING;1" </w:instrText>
      </w:r>
      <w:r w:rsidR="00000000">
        <w:fldChar w:fldCharType="separate"/>
      </w:r>
      <w:r>
        <w:fldChar w:fldCharType="end"/>
      </w:r>
    </w:p>
    <w:p w14:paraId="6BF3E876" w14:textId="0729E983" w:rsidR="00753C3C" w:rsidRPr="009828E2" w:rsidRDefault="00753C3C">
      <w:pPr>
        <w:jc w:val="left"/>
        <w:rPr>
          <w:lang w:eastAsia="es-ES"/>
        </w:rPr>
      </w:pPr>
      <w:r w:rsidRPr="009828E2">
        <w:rPr>
          <w:lang w:eastAsia="es-ES"/>
        </w:rPr>
        <w:br w:type="page"/>
      </w:r>
    </w:p>
    <w:p w14:paraId="160A0A52" w14:textId="77777777" w:rsidR="00753C3C" w:rsidRPr="009828E2" w:rsidRDefault="00753C3C">
      <w:pPr>
        <w:jc w:val="left"/>
        <w:rPr>
          <w:lang w:eastAsia="es-ES"/>
        </w:rPr>
        <w:sectPr w:rsidR="00753C3C" w:rsidRPr="009828E2" w:rsidSect="00AB4AEE">
          <w:footerReference w:type="default" r:id="rId11"/>
          <w:pgSz w:w="11906" w:h="16838"/>
          <w:pgMar w:top="1417" w:right="1701" w:bottom="1417" w:left="1701" w:header="709" w:footer="709" w:gutter="0"/>
          <w:pgNumType w:fmt="upperRoman" w:start="1"/>
          <w:cols w:space="708"/>
          <w:titlePg/>
          <w:docGrid w:linePitch="360"/>
        </w:sectPr>
      </w:pPr>
      <w:r w:rsidRPr="009828E2">
        <w:rPr>
          <w:lang w:eastAsia="es-ES"/>
        </w:rPr>
        <w:lastRenderedPageBreak/>
        <w:br w:type="page"/>
      </w:r>
    </w:p>
    <w:p w14:paraId="24448606" w14:textId="450B5CD3" w:rsidR="008168DA" w:rsidRPr="009828E2" w:rsidRDefault="00BE13BF" w:rsidP="00C67DA0">
      <w:pPr>
        <w:pStyle w:val="Captulo"/>
        <w:numPr>
          <w:ilvl w:val="0"/>
          <w:numId w:val="11"/>
        </w:numPr>
      </w:pPr>
      <w:bookmarkStart w:id="0" w:name="_Toc166609916"/>
      <w:bookmarkStart w:id="1" w:name="_Toc166684095"/>
      <w:r w:rsidRPr="009828E2">
        <w:lastRenderedPageBreak/>
        <w:t>INTRODUCCIÓN</w:t>
      </w:r>
      <w:bookmarkEnd w:id="0"/>
      <w:bookmarkEnd w:id="1"/>
    </w:p>
    <w:p w14:paraId="09E48926" w14:textId="529E807A" w:rsidR="00F73506" w:rsidRPr="009828E2" w:rsidRDefault="00C67DA0" w:rsidP="00C67DA0">
      <w:r w:rsidRPr="009828E2">
        <w:t xml:space="preserve">Este apartado introductorio </w:t>
      </w:r>
      <w:r w:rsidR="00485F3E" w:rsidRPr="009828E2">
        <w:t xml:space="preserve">trata de definir las motivaciones </w:t>
      </w:r>
      <w:r w:rsidR="000E10E4" w:rsidRPr="009828E2">
        <w:t>por las que se ha realizado el trabajo de fin de grado sobre esta temática en concreto, además de los objetivos que</w:t>
      </w:r>
      <w:r w:rsidR="00F73506" w:rsidRPr="009828E2">
        <w:t xml:space="preserve"> se</w:t>
      </w:r>
      <w:r w:rsidR="000E10E4" w:rsidRPr="009828E2">
        <w:t xml:space="preserve"> busca conseguir</w:t>
      </w:r>
      <w:r w:rsidR="00F73506" w:rsidRPr="009828E2">
        <w:t xml:space="preserve"> mediante su desarrollo</w:t>
      </w:r>
      <w:r w:rsidR="00417691" w:rsidRPr="009828E2">
        <w:t>.</w:t>
      </w:r>
    </w:p>
    <w:p w14:paraId="419B8037" w14:textId="544F2941" w:rsidR="00C67DA0" w:rsidRPr="009828E2" w:rsidRDefault="00417691" w:rsidP="00C67DA0">
      <w:r w:rsidRPr="009828E2">
        <w:t xml:space="preserve">Asimismo, se incluye también </w:t>
      </w:r>
      <w:r w:rsidR="00F73506" w:rsidRPr="009828E2">
        <w:t xml:space="preserve">un apartado en el que se explica la estructura que sigue este documento, </w:t>
      </w:r>
      <w:r w:rsidR="00915C39" w:rsidRPr="009828E2">
        <w:t>ofreciendo</w:t>
      </w:r>
      <w:r w:rsidR="00F73506" w:rsidRPr="009828E2">
        <w:t xml:space="preserve"> una breve descripción de cada una de las partes que lo componen.</w:t>
      </w:r>
    </w:p>
    <w:p w14:paraId="33A7D910" w14:textId="119AC487" w:rsidR="00CF0FB9" w:rsidRPr="009828E2" w:rsidRDefault="00CF0FB9" w:rsidP="00CF0FB9">
      <w:pPr>
        <w:pStyle w:val="Epgrafe"/>
        <w:numPr>
          <w:ilvl w:val="1"/>
          <w:numId w:val="12"/>
        </w:numPr>
      </w:pPr>
      <w:bookmarkStart w:id="2" w:name="_Toc166609917"/>
      <w:bookmarkStart w:id="3" w:name="_Toc166684096"/>
      <w:r w:rsidRPr="009828E2">
        <w:t>Motivación</w:t>
      </w:r>
      <w:bookmarkEnd w:id="2"/>
      <w:bookmarkEnd w:id="3"/>
    </w:p>
    <w:p w14:paraId="7488DF5C" w14:textId="5D2152B8" w:rsidR="003011A9" w:rsidRPr="009828E2" w:rsidRDefault="00A6590F" w:rsidP="003011A9">
      <w:r w:rsidRPr="009828E2">
        <w:t xml:space="preserve">En la actualidad, la industria de los videojuegos es el sector líder en el mercado </w:t>
      </w:r>
      <w:r w:rsidR="00C165A0" w:rsidRPr="009828E2">
        <w:t>del entretenimient</w:t>
      </w:r>
      <w:r w:rsidR="006309A2" w:rsidRPr="009828E2">
        <w:t>o, con aproximadamente 3</w:t>
      </w:r>
      <w:r w:rsidR="0095729C">
        <w:t xml:space="preserve"> mil</w:t>
      </w:r>
      <w:r w:rsidR="006309A2" w:rsidRPr="009828E2">
        <w:t xml:space="preserve"> millones de jugadores alrededor del mundo y generando ingresos superiores a los 180</w:t>
      </w:r>
      <w:r w:rsidR="0095729C">
        <w:t xml:space="preserve"> mil </w:t>
      </w:r>
      <w:r w:rsidR="006309A2" w:rsidRPr="009828E2">
        <w:t>millones de dólare</w:t>
      </w:r>
      <w:r w:rsidR="003F1EAB" w:rsidRPr="009828E2">
        <w:t>s</w:t>
      </w:r>
      <w:r w:rsidR="001075B4" w:rsidRPr="009828E2">
        <w:t xml:space="preserve"> en el año 2022</w:t>
      </w:r>
      <w:r w:rsidR="003F1EAB" w:rsidRPr="009828E2">
        <w:t xml:space="preserve"> </w:t>
      </w:r>
      <w:r w:rsidR="003E3376" w:rsidRPr="009828E2">
        <w:fldChar w:fldCharType="begin"/>
      </w:r>
      <w:r w:rsidR="003E3376" w:rsidRPr="009828E2">
        <w:instrText xml:space="preserve"> ADDIN ZOTERO_ITEM CSL_CITATION {"citationID":"V1mQdUNT","properties":{"formattedCitation":"[1], [2], [3]","plainCitation":"[1], [2], [3]","noteIndex":0},"citationItems":[{"id":13,"uris":["http://zotero.org/users/local/bjn5mCLu/items/TSHYQBYC"],"itemData":{"id":13,"type":"webpage","abstract":"As technology has evolved, so too has the video game industry, consumer preferences, and drivers of growth. We do a deep dive.","container-title":"Visual Capitalist","language":"en-US","title":"50 Years of Video Game Industry Revenues, by Platform","URL":"https://www.visualcapitalist.com/video-game-industry-revenues-by-platform/","author":[{"family":"Rao","given":"Pallavi"}],"accessed":{"date-parts":[["2024",5,15]]},"issued":{"date-parts":[["2023",12,31]]}}},{"id":17,"uris":["http://zotero.org/users/local/bjn5mCLu/items/H378AA4R"],"itemData":{"id":17,"type":"webpage","title":"LÍDERES DEL ENTRETENIMIENTO: \"¿QUIÉN MERECE SER REY?\" | LinkedIn","URL":"https://www.linkedin.com/pulse/l%C3%ADderes-del-entretenimiento-qui%C3%A9n-merece-ser-rey-emilio-hurtado-ruiz/","accessed":{"date-parts":[["2024",5,15]]}}},{"id":15,"uris":["http://zotero.org/users/local/bjn5mCLu/items/H83DB5FN"],"itemData":{"id":15,"type":"webpage","abstract":"Descubre cu&amp;aacute;nto dinero genera y mueve la industria de los videojuegos, sector l&amp;iacute;der en el espacio de los medios y el entretenimiento | Bankinter","container-title":"Bankinter","language":"es","title":"Estudio mercado videojuegos: ¿Cuánto dinero mueve? (infografía)","title-short":"Estudio mercado videojuegos","URL":"https://www.bankinter.com/blog/finanzas-personales/mercado-videojuegos-dinero-estudio-espana-mundo","accessed":{"date-parts":[["2024",5,15]]}}}],"schema":"https://github.com/citation-style-language/schema/raw/master/csl-citation.json"} </w:instrText>
      </w:r>
      <w:r w:rsidR="003E3376" w:rsidRPr="009828E2">
        <w:fldChar w:fldCharType="separate"/>
      </w:r>
      <w:r w:rsidR="003E3376" w:rsidRPr="009828E2">
        <w:t>[1], [2], [3]</w:t>
      </w:r>
      <w:r w:rsidR="003E3376" w:rsidRPr="009828E2">
        <w:fldChar w:fldCharType="end"/>
      </w:r>
      <w:r w:rsidR="003E3376" w:rsidRPr="009828E2">
        <w:t>.</w:t>
      </w:r>
    </w:p>
    <w:p w14:paraId="0277C9C5" w14:textId="77777777" w:rsidR="002F2B69" w:rsidRPr="009828E2" w:rsidRDefault="00C152AD" w:rsidP="00356C4A">
      <w:pPr>
        <w:jc w:val="center"/>
      </w:pPr>
      <w:r w:rsidRPr="009828E2">
        <w:rPr>
          <w:noProof/>
        </w:rPr>
        <w:drawing>
          <wp:inline distT="0" distB="0" distL="0" distR="0" wp14:anchorId="5DF46BEA" wp14:editId="6E6E74B9">
            <wp:extent cx="5448300" cy="3581374"/>
            <wp:effectExtent l="0" t="0" r="0" b="0"/>
            <wp:docPr id="1007544497"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44497" name="Imagen 2" descr="Gráfic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0400" cy="3609048"/>
                    </a:xfrm>
                    <a:prstGeom prst="rect">
                      <a:avLst/>
                    </a:prstGeom>
                    <a:noFill/>
                    <a:ln>
                      <a:noFill/>
                    </a:ln>
                  </pic:spPr>
                </pic:pic>
              </a:graphicData>
            </a:graphic>
          </wp:inline>
        </w:drawing>
      </w:r>
    </w:p>
    <w:p w14:paraId="4411FC70" w14:textId="73A0A504" w:rsidR="00C152AD" w:rsidRPr="009828E2" w:rsidRDefault="002F2B69" w:rsidP="002F2B69">
      <w:pPr>
        <w:pStyle w:val="TtuloFigura"/>
      </w:pPr>
      <w:bookmarkStart w:id="4" w:name="_Toc166673136"/>
      <w:bookmarkStart w:id="5" w:name="_Toc166684076"/>
      <w:r w:rsidRPr="009828E2">
        <w:t>Fig. 1.</w:t>
      </w:r>
      <w:r>
        <w:fldChar w:fldCharType="begin"/>
      </w:r>
      <w:r>
        <w:instrText xml:space="preserve"> SEQ Fig. \* ARABIC </w:instrText>
      </w:r>
      <w:r>
        <w:fldChar w:fldCharType="separate"/>
      </w:r>
      <w:r w:rsidRPr="009828E2">
        <w:t>1</w:t>
      </w:r>
      <w:r>
        <w:fldChar w:fldCharType="end"/>
      </w:r>
      <w:r w:rsidRPr="009828E2">
        <w:t xml:space="preserve">. 50 años de ingresos por videojuegos </w:t>
      </w:r>
      <w:r w:rsidRPr="009828E2">
        <w:fldChar w:fldCharType="begin"/>
      </w:r>
      <w:r w:rsidRPr="009828E2">
        <w:instrText xml:space="preserve"> ADDIN ZOTERO_ITEM CSL_CITATION {"citationID":"6I7bo3hn","properties":{"formattedCitation":"[1]","plainCitation":"[1]","noteIndex":0},"citationItems":[{"id":13,"uris":["http://zotero.org/users/local/bjn5mCLu/items/TSHYQBYC"],"itemData":{"id":13,"type":"webpage","abstract":"As technology has evolved, so too has the video game industry, consumer preferences, and drivers of growth. We do a deep dive.","container-title":"Visual Capitalist","language":"en-US","title":"50 Years of Video Game Industry Revenues, by Platform","URL":"https://www.visualcapitalist.com/video-game-industry-revenues-by-platform/","author":[{"family":"Rao","given":"Pallavi"}],"accessed":{"date-parts":[["2024",5,15]]},"issued":{"date-parts":[["2023",12,31]]}}}],"schema":"https://github.com/citation-style-language/schema/raw/master/csl-citation.json"} </w:instrText>
      </w:r>
      <w:r w:rsidRPr="009828E2">
        <w:fldChar w:fldCharType="separate"/>
      </w:r>
      <w:r w:rsidRPr="009828E2">
        <w:rPr>
          <w:rFonts w:cs="Times New Roman"/>
        </w:rPr>
        <w:t>[1]</w:t>
      </w:r>
      <w:bookmarkEnd w:id="4"/>
      <w:bookmarkEnd w:id="5"/>
      <w:r w:rsidRPr="009828E2">
        <w:fldChar w:fldCharType="end"/>
      </w:r>
    </w:p>
    <w:p w14:paraId="749851BF" w14:textId="07F96156" w:rsidR="002F2B69" w:rsidRPr="009828E2" w:rsidRDefault="007E339C" w:rsidP="002F2B69">
      <w:r w:rsidRPr="009828E2">
        <w:t>Como se puede observar en la figura anterior</w:t>
      </w:r>
      <w:r w:rsidR="00EA0272" w:rsidRPr="009828E2">
        <w:t xml:space="preserve">, con datos ofrecidos por la firma </w:t>
      </w:r>
      <w:r w:rsidR="00EA0272" w:rsidRPr="0056135A">
        <w:t>anglosajona Pelham Smithers</w:t>
      </w:r>
      <w:r w:rsidRPr="0056135A">
        <w:t>, los ingresos</w:t>
      </w:r>
      <w:r w:rsidRPr="009828E2">
        <w:t xml:space="preserve"> generados por la industria de los videojuegos han seguido un crecimiento exponencial, empezando a estancarse a partir del año 2022. No obstante, este estancamiento no ha supuesto que </w:t>
      </w:r>
      <w:r w:rsidR="00EA6E34" w:rsidRPr="009828E2">
        <w:t>esta forma de entretenimiento pierda su liderazgo en el ámbito del ocio. En 2023, este sector generó unos ingresos globales de 184 mil millones de dólares, una subida del 0</w:t>
      </w:r>
      <w:r w:rsidR="0056135A">
        <w:t>,</w:t>
      </w:r>
      <w:r w:rsidR="00EA6E34" w:rsidRPr="009828E2">
        <w:t xml:space="preserve">6% respecto a 2022. Además, se estima que para 2026, esta cifra supere los 205,4 mil millones de dólares </w:t>
      </w:r>
      <w:r w:rsidR="00EA6E34" w:rsidRPr="009828E2">
        <w:fldChar w:fldCharType="begin"/>
      </w:r>
      <w:r w:rsidR="00EA6E34" w:rsidRPr="009828E2">
        <w:instrText xml:space="preserve"> ADDIN ZOTERO_ITEM CSL_CITATION {"citationID":"rSUckwZO","properties":{"formattedCitation":"[4]","plainCitation":"[4]","noteIndex":0},"citationItems":[{"id":19,"uris":["http://zotero.org/users/local/bjn5mCLu/items/PL88PNGI"],"itemData":{"id":19,"type":"post-weblog","abstract":"Discover Newzoo's games market estimates for 2023 per segment and platform, as well as the latest games market forecasts toward 2026.","container-title":"Newzoo","language":"en","title":"Newzoo's games market revenue estimates and forecasts by region and segment for 2023","URL":"https://newzoo.com/resources/blog/games-market-estimates-and-forecasts-2023","accessed":{"date-parts":[["2024",5,15]]},"issued":{"date-parts":[["2024",2,8]]}}}],"schema":"https://github.com/citation-style-language/schema/raw/master/csl-citation.json"} </w:instrText>
      </w:r>
      <w:r w:rsidR="00EA6E34" w:rsidRPr="009828E2">
        <w:fldChar w:fldCharType="separate"/>
      </w:r>
      <w:r w:rsidR="00EA6E34" w:rsidRPr="009828E2">
        <w:t>[4]</w:t>
      </w:r>
      <w:r w:rsidR="00EA6E34" w:rsidRPr="009828E2">
        <w:fldChar w:fldCharType="end"/>
      </w:r>
      <w:r w:rsidR="00EA6E34" w:rsidRPr="009828E2">
        <w:t>.</w:t>
      </w:r>
    </w:p>
    <w:p w14:paraId="7052D361" w14:textId="56A3253F" w:rsidR="00EA6E34" w:rsidRPr="009828E2" w:rsidRDefault="00A91D80" w:rsidP="002F2B69">
      <w:r w:rsidRPr="009828E2">
        <w:t xml:space="preserve">Adicionalmente, se puede apreciar que la </w:t>
      </w:r>
      <w:r w:rsidR="00F16C92" w:rsidRPr="009828E2">
        <w:t xml:space="preserve">mayor parte de la cuota de mercado de este sector se corresponde con las plataformas móviles, siendo responsable de alrededor de un 50% de los ingresos totales. Los juegos desarrollados para ordenadores personales </w:t>
      </w:r>
      <w:r w:rsidR="00F16C92" w:rsidRPr="009828E2">
        <w:lastRenderedPageBreak/>
        <w:t>están detrás de los anteriores, con una cuota de mercado aproximada del 25%</w:t>
      </w:r>
      <w:r w:rsidR="00EA0272" w:rsidRPr="009828E2">
        <w:t>, siguiendo de cerca las consolas de videojuegos</w:t>
      </w:r>
      <w:r w:rsidR="00F16C92" w:rsidRPr="009828E2">
        <w:t xml:space="preserve">. </w:t>
      </w:r>
    </w:p>
    <w:p w14:paraId="38E43DB7" w14:textId="73A15A95" w:rsidR="00EA0272" w:rsidRPr="009828E2" w:rsidRDefault="00EA0272" w:rsidP="002F2B69">
      <w:r w:rsidRPr="009828E2">
        <w:t xml:space="preserve">Con este trasfondo se puede empezar a </w:t>
      </w:r>
      <w:r w:rsidRPr="0056135A">
        <w:t>hablar de Unity. Unity</w:t>
      </w:r>
      <w:r w:rsidR="00E3768E" w:rsidRPr="0056135A">
        <w:t xml:space="preserve"> Engine</w:t>
      </w:r>
      <w:r w:rsidRPr="0056135A">
        <w:t xml:space="preserve"> es</w:t>
      </w:r>
      <w:r w:rsidRPr="009828E2">
        <w:t xml:space="preserve"> un motor de desarrollo </w:t>
      </w:r>
      <w:r w:rsidR="00E3768E" w:rsidRPr="009828E2">
        <w:t xml:space="preserve">3D, en tiempo real y multiplataforma, disponible </w:t>
      </w:r>
      <w:r w:rsidR="00E3768E" w:rsidRPr="0056135A">
        <w:t xml:space="preserve">para Microsoft Windows, Linux y </w:t>
      </w:r>
      <w:r w:rsidR="00956B18" w:rsidRPr="0056135A">
        <w:t>macOS</w:t>
      </w:r>
      <w:r w:rsidR="00E3768E" w:rsidRPr="0056135A">
        <w:t xml:space="preserve"> </w:t>
      </w:r>
      <w:r w:rsidR="00E3768E" w:rsidRPr="0056135A">
        <w:fldChar w:fldCharType="begin"/>
      </w:r>
      <w:r w:rsidR="00E3768E" w:rsidRPr="0056135A">
        <w:instrText xml:space="preserve"> ADDIN ZOTERO_ITEM CSL_CITATION {"citationID":"CoSYSvCQ","properties":{"formattedCitation":"[5]","plainCitation":"[5]","noteIndex":0},"citationItems":[{"id":21,"uris":["http://zotero.org/users/local/bjn5mCLu/items/T48IPNLC"],"itemData":{"id":21,"type":"webpage","abstract":"La plataforma de desarrollo 3D en tiempo real de Unity permite que artistas, diseñadores y desarrolladores colaboren para crear juegos interactivos y envolventes. ¡Prueba Unity hoy mismo!","container-title":"Unity","language":"es","title":"Plataforma y Editor de desarrollo 3D en tiempo real","URL":"https://unity.com/products/unity-engine","accessed":{"date-parts":[["2024",5,15]]}}}],"schema":"https://github.com/citation-style-language/schema/raw/master/csl-citation.json"} </w:instrText>
      </w:r>
      <w:r w:rsidR="00E3768E" w:rsidRPr="0056135A">
        <w:fldChar w:fldCharType="separate"/>
      </w:r>
      <w:r w:rsidR="00E3768E" w:rsidRPr="0056135A">
        <w:t>[5]</w:t>
      </w:r>
      <w:r w:rsidR="00E3768E" w:rsidRPr="0056135A">
        <w:fldChar w:fldCharType="end"/>
      </w:r>
      <w:r w:rsidR="00E3768E" w:rsidRPr="0056135A">
        <w:t>.</w:t>
      </w:r>
      <w:r w:rsidR="00E3768E" w:rsidRPr="009828E2">
        <w:t xml:space="preserve"> Esta plataforma ha sido la elegida para el desarrollo de este proyecto, por diversas motivaciones que se exponen a continuación.</w:t>
      </w:r>
    </w:p>
    <w:p w14:paraId="5096E6A4" w14:textId="62885783" w:rsidR="00E3768E" w:rsidRDefault="00E3768E" w:rsidP="002F2B69">
      <w:r w:rsidRPr="009828E2">
        <w:t xml:space="preserve">En primer lugar, </w:t>
      </w:r>
      <w:r w:rsidRPr="0056135A">
        <w:t>Unity</w:t>
      </w:r>
      <w:r w:rsidRPr="009828E2">
        <w:t xml:space="preserve"> permite a los diseñadores y desarrolladores lanzar sus productos en las siguientes plataformas:</w:t>
      </w:r>
    </w:p>
    <w:p w14:paraId="161A542C" w14:textId="3C51B603" w:rsidR="0095729C" w:rsidRDefault="0095729C" w:rsidP="0095729C">
      <w:pPr>
        <w:pStyle w:val="TtuloTablaING"/>
      </w:pPr>
      <w:bookmarkStart w:id="6" w:name="_Toc166673124"/>
      <w:bookmarkStart w:id="7" w:name="_Toc166684162"/>
      <w:r>
        <w:t xml:space="preserve">TABLA </w:t>
      </w:r>
      <w:r>
        <w:fldChar w:fldCharType="begin"/>
      </w:r>
      <w:r>
        <w:instrText xml:space="preserve"> SEQ TABLA \* ROMAN </w:instrText>
      </w:r>
      <w:r>
        <w:fldChar w:fldCharType="separate"/>
      </w:r>
      <w:r>
        <w:rPr>
          <w:noProof/>
        </w:rPr>
        <w:t>I</w:t>
      </w:r>
      <w:r>
        <w:rPr>
          <w:noProof/>
        </w:rPr>
        <w:fldChar w:fldCharType="end"/>
      </w:r>
      <w:r>
        <w:br/>
        <w:t xml:space="preserve">Plataformas Objetivo de Unity </w:t>
      </w:r>
      <w:r>
        <w:fldChar w:fldCharType="begin"/>
      </w:r>
      <w:r>
        <w:rPr>
          <w:caps w:val="0"/>
        </w:rPr>
        <w:instrText xml:space="preserve"> ADDIN ZOTERO_ITEM CSL_CITATION {"citationID":"jFAlseRf","properties":{"formattedCitation":"[6]","plainCitation":"[6]","noteIndex":0},"citationItems":[{"id":23,"uris":["http://zotero.org/users/local/bjn5mCLu/items/X575HTKQ"],"itemData":{"id":23,"type":"webpage","abstract":"Symptoms:\n \n\nI would like to know which platforms I can build to with Unity.\nI am a developer and want to build on a specific platform, is this supported by Unity?\nI want to check the system requir...","container-title":"Unity","language":"en-US","title":"What platforms are supported by Unity?","URL":"https://support.unity.com/hc/en-us/articles/206336795-What-platforms-are-supported-by-Unity","accessed":{"date-parts":[["2024",5,15]]},"issued":{"date-parts":[["2024",2,20]]}}}],"schema":"https://github.com/citation-style-language/schema/raw/master/csl-citation.json"} </w:instrText>
      </w:r>
      <w:r>
        <w:fldChar w:fldCharType="separate"/>
      </w:r>
      <w:r w:rsidRPr="0095729C">
        <w:rPr>
          <w:rFonts w:cs="Times New Roman"/>
        </w:rPr>
        <w:t>[6]</w:t>
      </w:r>
      <w:bookmarkEnd w:id="6"/>
      <w:bookmarkEnd w:id="7"/>
      <w:r>
        <w:fldChar w:fldCharType="end"/>
      </w:r>
    </w:p>
    <w:tbl>
      <w:tblPr>
        <w:tblStyle w:val="Tablaconcuadrcula"/>
        <w:tblW w:w="0" w:type="auto"/>
        <w:tblLook w:val="04A0" w:firstRow="1" w:lastRow="0" w:firstColumn="1" w:lastColumn="0" w:noHBand="0" w:noVBand="1"/>
      </w:tblPr>
      <w:tblGrid>
        <w:gridCol w:w="2263"/>
        <w:gridCol w:w="6231"/>
      </w:tblGrid>
      <w:tr w:rsidR="009828E2" w14:paraId="245EF2F6" w14:textId="77777777" w:rsidTr="005B5AD9">
        <w:trPr>
          <w:tblHeader/>
        </w:trPr>
        <w:tc>
          <w:tcPr>
            <w:tcW w:w="2263" w:type="dxa"/>
          </w:tcPr>
          <w:p w14:paraId="2CED82E7" w14:textId="6CF58BC6" w:rsidR="009828E2" w:rsidRPr="005B5AD9" w:rsidRDefault="009828E2" w:rsidP="009828E2">
            <w:pPr>
              <w:pStyle w:val="TextoTabla"/>
              <w:rPr>
                <w:b/>
                <w:bCs/>
              </w:rPr>
            </w:pPr>
            <w:r w:rsidRPr="005B5AD9">
              <w:rPr>
                <w:b/>
                <w:bCs/>
              </w:rPr>
              <w:t>Plataforma objetivo</w:t>
            </w:r>
          </w:p>
        </w:tc>
        <w:tc>
          <w:tcPr>
            <w:tcW w:w="6231" w:type="dxa"/>
          </w:tcPr>
          <w:p w14:paraId="2EC3B0B6" w14:textId="1D5663F4" w:rsidR="009828E2" w:rsidRPr="005B5AD9" w:rsidRDefault="005B5AD9" w:rsidP="009828E2">
            <w:pPr>
              <w:pStyle w:val="TextoTabla"/>
              <w:rPr>
                <w:b/>
                <w:bCs/>
              </w:rPr>
            </w:pPr>
            <w:r w:rsidRPr="005B5AD9">
              <w:rPr>
                <w:b/>
                <w:bCs/>
              </w:rPr>
              <w:t>Sistema Operativo/Plataforma</w:t>
            </w:r>
          </w:p>
        </w:tc>
      </w:tr>
      <w:tr w:rsidR="009828E2" w:rsidRPr="008D0010" w14:paraId="7D6DD82A" w14:textId="77777777" w:rsidTr="005B5AD9">
        <w:tc>
          <w:tcPr>
            <w:tcW w:w="2263" w:type="dxa"/>
          </w:tcPr>
          <w:p w14:paraId="536C8766" w14:textId="5D31FEDD" w:rsidR="009828E2" w:rsidRPr="005B5AD9" w:rsidRDefault="005B5AD9" w:rsidP="009828E2">
            <w:pPr>
              <w:pStyle w:val="TextoTabla"/>
            </w:pPr>
            <w:r w:rsidRPr="005B5AD9">
              <w:t>Escritorio</w:t>
            </w:r>
          </w:p>
        </w:tc>
        <w:tc>
          <w:tcPr>
            <w:tcW w:w="6231" w:type="dxa"/>
          </w:tcPr>
          <w:p w14:paraId="2449D9E4" w14:textId="77777777" w:rsidR="009828E2" w:rsidRPr="005A1A67" w:rsidRDefault="005B5AD9" w:rsidP="00B9711C">
            <w:pPr>
              <w:pStyle w:val="TextoTabla"/>
              <w:ind w:left="284" w:firstLine="0"/>
              <w:rPr>
                <w:lang w:val="en-US"/>
              </w:rPr>
            </w:pPr>
            <w:r w:rsidRPr="005A1A67">
              <w:rPr>
                <w:lang w:val="en-US"/>
              </w:rPr>
              <w:t>Microsoft Windows</w:t>
            </w:r>
          </w:p>
          <w:p w14:paraId="4274AE2C" w14:textId="77777777" w:rsidR="005B5AD9" w:rsidRPr="005A1A67" w:rsidRDefault="005B5AD9" w:rsidP="00B9711C">
            <w:pPr>
              <w:pStyle w:val="TextoTabla"/>
              <w:ind w:left="284" w:firstLine="0"/>
              <w:rPr>
                <w:lang w:val="en-US"/>
              </w:rPr>
            </w:pPr>
            <w:r w:rsidRPr="005A1A67">
              <w:rPr>
                <w:lang w:val="en-US"/>
              </w:rPr>
              <w:t>Mac</w:t>
            </w:r>
          </w:p>
          <w:p w14:paraId="6543079A" w14:textId="77777777" w:rsidR="005B5AD9" w:rsidRPr="005A1A67" w:rsidRDefault="005B5AD9" w:rsidP="00B9711C">
            <w:pPr>
              <w:pStyle w:val="TextoTabla"/>
              <w:ind w:left="284" w:firstLine="0"/>
              <w:rPr>
                <w:lang w:val="en-US"/>
              </w:rPr>
            </w:pPr>
            <w:r w:rsidRPr="005A1A67">
              <w:rPr>
                <w:lang w:val="en-US"/>
              </w:rPr>
              <w:t>Linux</w:t>
            </w:r>
          </w:p>
          <w:p w14:paraId="05934294" w14:textId="08A22070" w:rsidR="005B5AD9" w:rsidRPr="005A1A67" w:rsidRDefault="005B5AD9" w:rsidP="00B9711C">
            <w:pPr>
              <w:pStyle w:val="TextoTabla"/>
              <w:ind w:left="284" w:firstLine="0"/>
              <w:rPr>
                <w:lang w:val="en-US"/>
              </w:rPr>
            </w:pPr>
            <w:r w:rsidRPr="005A1A67">
              <w:rPr>
                <w:lang w:val="en-US"/>
              </w:rPr>
              <w:t>Universal Windows Platform</w:t>
            </w:r>
          </w:p>
        </w:tc>
      </w:tr>
      <w:tr w:rsidR="005B5AD9" w14:paraId="52FAFB56" w14:textId="77777777" w:rsidTr="005B5AD9">
        <w:tc>
          <w:tcPr>
            <w:tcW w:w="2263" w:type="dxa"/>
          </w:tcPr>
          <w:p w14:paraId="71ECC69B" w14:textId="74C7F3C8" w:rsidR="005B5AD9" w:rsidRPr="005B5AD9" w:rsidRDefault="005B5AD9" w:rsidP="009828E2">
            <w:pPr>
              <w:pStyle w:val="TextoTabla"/>
            </w:pPr>
            <w:r w:rsidRPr="005B5AD9">
              <w:t>Móviles</w:t>
            </w:r>
          </w:p>
        </w:tc>
        <w:tc>
          <w:tcPr>
            <w:tcW w:w="6231" w:type="dxa"/>
          </w:tcPr>
          <w:p w14:paraId="64BB8C02" w14:textId="77777777" w:rsidR="005B5AD9" w:rsidRPr="005B5AD9" w:rsidRDefault="005B5AD9" w:rsidP="00B9711C">
            <w:pPr>
              <w:pStyle w:val="TextoTabla"/>
              <w:ind w:left="284" w:firstLine="0"/>
            </w:pPr>
            <w:r w:rsidRPr="005B5AD9">
              <w:t>iOS</w:t>
            </w:r>
          </w:p>
          <w:p w14:paraId="238C2883" w14:textId="0E0E2305" w:rsidR="005B5AD9" w:rsidRPr="005B5AD9" w:rsidRDefault="005B5AD9" w:rsidP="00B9711C">
            <w:pPr>
              <w:pStyle w:val="TextoTabla"/>
              <w:ind w:left="284" w:firstLine="0"/>
            </w:pPr>
            <w:r w:rsidRPr="005B5AD9">
              <w:t>Android</w:t>
            </w:r>
          </w:p>
        </w:tc>
      </w:tr>
      <w:tr w:rsidR="005B5AD9" w:rsidRPr="008D0010" w14:paraId="3F9D5C07" w14:textId="77777777" w:rsidTr="005B5AD9">
        <w:tc>
          <w:tcPr>
            <w:tcW w:w="2263" w:type="dxa"/>
          </w:tcPr>
          <w:p w14:paraId="273A66DA" w14:textId="72C75EBE" w:rsidR="005B5AD9" w:rsidRPr="005B5AD9" w:rsidRDefault="005B5AD9" w:rsidP="005B5AD9">
            <w:pPr>
              <w:pStyle w:val="TextoTabla"/>
            </w:pPr>
            <w:r w:rsidRPr="005B5AD9">
              <w:t>Realidad extendida</w:t>
            </w:r>
          </w:p>
        </w:tc>
        <w:tc>
          <w:tcPr>
            <w:tcW w:w="6231" w:type="dxa"/>
          </w:tcPr>
          <w:p w14:paraId="3C91FCEF" w14:textId="77777777" w:rsidR="005B5AD9" w:rsidRPr="005A1A67" w:rsidRDefault="005B5AD9" w:rsidP="00B9711C">
            <w:pPr>
              <w:pStyle w:val="TextoTabla"/>
              <w:ind w:left="284" w:firstLine="0"/>
              <w:rPr>
                <w:lang w:val="en-US"/>
              </w:rPr>
            </w:pPr>
            <w:r w:rsidRPr="005A1A67">
              <w:rPr>
                <w:lang w:val="en-US"/>
              </w:rPr>
              <w:t>ARKit</w:t>
            </w:r>
          </w:p>
          <w:p w14:paraId="7848E356" w14:textId="77777777" w:rsidR="005B5AD9" w:rsidRPr="005A1A67" w:rsidRDefault="005B5AD9" w:rsidP="00B9711C">
            <w:pPr>
              <w:pStyle w:val="TextoTabla"/>
              <w:ind w:left="284" w:firstLine="0"/>
              <w:rPr>
                <w:lang w:val="en-US"/>
              </w:rPr>
            </w:pPr>
            <w:r w:rsidRPr="005A1A67">
              <w:rPr>
                <w:lang w:val="en-US"/>
              </w:rPr>
              <w:t>ARCore</w:t>
            </w:r>
          </w:p>
          <w:p w14:paraId="42566489" w14:textId="77777777" w:rsidR="005B5AD9" w:rsidRPr="005A1A67" w:rsidRDefault="005B5AD9" w:rsidP="00B9711C">
            <w:pPr>
              <w:pStyle w:val="TextoTabla"/>
              <w:ind w:left="284" w:firstLine="0"/>
              <w:rPr>
                <w:lang w:val="en-US"/>
              </w:rPr>
            </w:pPr>
            <w:r w:rsidRPr="005A1A67">
              <w:rPr>
                <w:lang w:val="en-US"/>
              </w:rPr>
              <w:t>Microsoft HoloLens</w:t>
            </w:r>
          </w:p>
          <w:p w14:paraId="0D10BE1D" w14:textId="77777777" w:rsidR="005B5AD9" w:rsidRPr="005A1A67" w:rsidRDefault="005B5AD9" w:rsidP="00B9711C">
            <w:pPr>
              <w:pStyle w:val="TextoTabla"/>
              <w:ind w:left="284" w:firstLine="0"/>
              <w:rPr>
                <w:lang w:val="en-US"/>
              </w:rPr>
            </w:pPr>
            <w:r w:rsidRPr="005A1A67">
              <w:rPr>
                <w:lang w:val="en-US"/>
              </w:rPr>
              <w:t>Windows Mixed Reality</w:t>
            </w:r>
          </w:p>
          <w:p w14:paraId="5A072B4C" w14:textId="77777777" w:rsidR="005B5AD9" w:rsidRPr="005A1A67" w:rsidRDefault="005B5AD9" w:rsidP="00B9711C">
            <w:pPr>
              <w:pStyle w:val="TextoTabla"/>
              <w:ind w:left="284" w:firstLine="0"/>
              <w:rPr>
                <w:lang w:val="en-US"/>
              </w:rPr>
            </w:pPr>
            <w:r w:rsidRPr="005A1A67">
              <w:rPr>
                <w:lang w:val="en-US"/>
              </w:rPr>
              <w:t>Magic Leap</w:t>
            </w:r>
          </w:p>
          <w:p w14:paraId="358D103F" w14:textId="77777777" w:rsidR="005B5AD9" w:rsidRPr="005A1A67" w:rsidRDefault="005B5AD9" w:rsidP="00B9711C">
            <w:pPr>
              <w:pStyle w:val="TextoTabla"/>
              <w:ind w:left="284" w:firstLine="0"/>
              <w:rPr>
                <w:lang w:val="en-US"/>
              </w:rPr>
            </w:pPr>
            <w:r w:rsidRPr="005A1A67">
              <w:rPr>
                <w:lang w:val="en-US"/>
              </w:rPr>
              <w:t>Oculus</w:t>
            </w:r>
          </w:p>
          <w:p w14:paraId="06888D32" w14:textId="1394E073" w:rsidR="005B5AD9" w:rsidRPr="005A1A67" w:rsidRDefault="005B5AD9" w:rsidP="00B9711C">
            <w:pPr>
              <w:pStyle w:val="TextoTabla"/>
              <w:ind w:left="284" w:firstLine="0"/>
              <w:rPr>
                <w:lang w:val="en-US"/>
              </w:rPr>
            </w:pPr>
            <w:r w:rsidRPr="005A1A67">
              <w:rPr>
                <w:lang w:val="en-US"/>
              </w:rPr>
              <w:t>PlayStation VR</w:t>
            </w:r>
          </w:p>
        </w:tc>
      </w:tr>
      <w:tr w:rsidR="005B5AD9" w:rsidRPr="005B5AD9" w14:paraId="55FB2813" w14:textId="77777777" w:rsidTr="005B5AD9">
        <w:tc>
          <w:tcPr>
            <w:tcW w:w="2263" w:type="dxa"/>
          </w:tcPr>
          <w:p w14:paraId="219B5944" w14:textId="0150BF36" w:rsidR="005B5AD9" w:rsidRPr="005B5AD9" w:rsidRDefault="005B5AD9" w:rsidP="009828E2">
            <w:pPr>
              <w:pStyle w:val="TextoTabla"/>
            </w:pPr>
            <w:r w:rsidRPr="005B5AD9">
              <w:t>Consolas</w:t>
            </w:r>
          </w:p>
        </w:tc>
        <w:tc>
          <w:tcPr>
            <w:tcW w:w="6231" w:type="dxa"/>
          </w:tcPr>
          <w:p w14:paraId="480F31C9" w14:textId="77777777" w:rsidR="005B5AD9" w:rsidRPr="005A1A67" w:rsidRDefault="005B5AD9" w:rsidP="00B9711C">
            <w:pPr>
              <w:pStyle w:val="TextoTabla"/>
              <w:ind w:left="284" w:firstLine="0"/>
              <w:rPr>
                <w:lang w:val="en-US"/>
              </w:rPr>
            </w:pPr>
            <w:r w:rsidRPr="005A1A67">
              <w:rPr>
                <w:lang w:val="en-US"/>
              </w:rPr>
              <w:t>PlayStation 4 y PlayStation 5</w:t>
            </w:r>
          </w:p>
          <w:p w14:paraId="6DBAA984" w14:textId="77777777" w:rsidR="005B5AD9" w:rsidRPr="005A1A67" w:rsidRDefault="005B5AD9" w:rsidP="00B9711C">
            <w:pPr>
              <w:pStyle w:val="TextoTabla"/>
              <w:ind w:left="284" w:firstLine="0"/>
              <w:rPr>
                <w:lang w:val="en-US"/>
              </w:rPr>
            </w:pPr>
            <w:r w:rsidRPr="005A1A67">
              <w:rPr>
                <w:lang w:val="en-US"/>
              </w:rPr>
              <w:t>Xbox One y Xbox Series X|S</w:t>
            </w:r>
          </w:p>
          <w:p w14:paraId="43560E8F" w14:textId="77777777" w:rsidR="005B5AD9" w:rsidRPr="005B5AD9" w:rsidRDefault="005B5AD9" w:rsidP="00B9711C">
            <w:pPr>
              <w:pStyle w:val="TextoTabla"/>
              <w:ind w:left="284" w:firstLine="0"/>
            </w:pPr>
            <w:r w:rsidRPr="005B5AD9">
              <w:t>Nintendo Switch</w:t>
            </w:r>
          </w:p>
          <w:p w14:paraId="5FBC4DA2" w14:textId="2B98F21B" w:rsidR="005B5AD9" w:rsidRPr="005B5AD9" w:rsidRDefault="005B5AD9" w:rsidP="00B9711C">
            <w:pPr>
              <w:pStyle w:val="TextoTabla"/>
              <w:ind w:left="284" w:firstLine="0"/>
            </w:pPr>
            <w:r w:rsidRPr="005B5AD9">
              <w:t>Google Stadia</w:t>
            </w:r>
          </w:p>
        </w:tc>
      </w:tr>
      <w:tr w:rsidR="005B5AD9" w:rsidRPr="005B5AD9" w14:paraId="60C69A7E" w14:textId="77777777" w:rsidTr="005B5AD9">
        <w:tc>
          <w:tcPr>
            <w:tcW w:w="2263" w:type="dxa"/>
          </w:tcPr>
          <w:p w14:paraId="36C8D2CC" w14:textId="59186A1C" w:rsidR="005B5AD9" w:rsidRPr="005B5AD9" w:rsidRDefault="005B5AD9" w:rsidP="009828E2">
            <w:pPr>
              <w:pStyle w:val="TextoTabla"/>
            </w:pPr>
            <w:r w:rsidRPr="005B5AD9">
              <w:t>Plataformas embebidas</w:t>
            </w:r>
          </w:p>
        </w:tc>
        <w:tc>
          <w:tcPr>
            <w:tcW w:w="6231" w:type="dxa"/>
          </w:tcPr>
          <w:p w14:paraId="052FD82F" w14:textId="77777777" w:rsidR="005B5AD9" w:rsidRPr="005B5AD9" w:rsidRDefault="005B5AD9" w:rsidP="00B9711C">
            <w:pPr>
              <w:pStyle w:val="TextoTabla"/>
              <w:ind w:left="284" w:firstLine="0"/>
            </w:pPr>
            <w:r w:rsidRPr="005B5AD9">
              <w:t>Embedded Linux</w:t>
            </w:r>
          </w:p>
          <w:p w14:paraId="514BB75F" w14:textId="6EF3BC75" w:rsidR="005B5AD9" w:rsidRPr="005B5AD9" w:rsidRDefault="005B5AD9" w:rsidP="00B9711C">
            <w:pPr>
              <w:pStyle w:val="TextoTabla"/>
              <w:ind w:left="284" w:firstLine="0"/>
            </w:pPr>
            <w:r w:rsidRPr="005B5AD9">
              <w:t>QNX</w:t>
            </w:r>
          </w:p>
        </w:tc>
      </w:tr>
      <w:tr w:rsidR="0095729C" w:rsidRPr="005B5AD9" w14:paraId="684CDA06" w14:textId="77777777" w:rsidTr="005B5AD9">
        <w:tc>
          <w:tcPr>
            <w:tcW w:w="2263" w:type="dxa"/>
          </w:tcPr>
          <w:p w14:paraId="4193748D" w14:textId="5E84D2E2" w:rsidR="0095729C" w:rsidRPr="005B5AD9" w:rsidRDefault="0095729C" w:rsidP="009828E2">
            <w:pPr>
              <w:pStyle w:val="TextoTabla"/>
            </w:pPr>
            <w:r>
              <w:t>Web</w:t>
            </w:r>
          </w:p>
        </w:tc>
        <w:tc>
          <w:tcPr>
            <w:tcW w:w="6231" w:type="dxa"/>
          </w:tcPr>
          <w:p w14:paraId="50EB273B" w14:textId="13AF6E84" w:rsidR="0095729C" w:rsidRPr="005B5AD9" w:rsidRDefault="0095729C" w:rsidP="00B9711C">
            <w:pPr>
              <w:pStyle w:val="TextoTabla"/>
              <w:ind w:left="284" w:firstLine="0"/>
            </w:pPr>
            <w:r>
              <w:t>WebGL</w:t>
            </w:r>
          </w:p>
        </w:tc>
      </w:tr>
      <w:tr w:rsidR="0095729C" w:rsidRPr="005B5AD9" w14:paraId="7A10857B" w14:textId="77777777" w:rsidTr="005B5AD9">
        <w:tc>
          <w:tcPr>
            <w:tcW w:w="2263" w:type="dxa"/>
          </w:tcPr>
          <w:p w14:paraId="23E073F4" w14:textId="61D85313" w:rsidR="0095729C" w:rsidRDefault="0095729C" w:rsidP="009828E2">
            <w:pPr>
              <w:pStyle w:val="TextoTabla"/>
            </w:pPr>
            <w:r>
              <w:t>TV</w:t>
            </w:r>
          </w:p>
        </w:tc>
        <w:tc>
          <w:tcPr>
            <w:tcW w:w="6231" w:type="dxa"/>
          </w:tcPr>
          <w:p w14:paraId="5BAD9FB6" w14:textId="77777777" w:rsidR="0095729C" w:rsidRDefault="0095729C" w:rsidP="00B9711C">
            <w:pPr>
              <w:pStyle w:val="TextoTabla"/>
              <w:ind w:left="284" w:firstLine="0"/>
            </w:pPr>
            <w:r>
              <w:t>tvOS</w:t>
            </w:r>
          </w:p>
          <w:p w14:paraId="74CD10F5" w14:textId="40E07B9B" w:rsidR="0095729C" w:rsidRDefault="0095729C" w:rsidP="00B9711C">
            <w:pPr>
              <w:pStyle w:val="TextoTabla"/>
              <w:ind w:left="284" w:firstLine="0"/>
            </w:pPr>
            <w:r>
              <w:t>Android TV</w:t>
            </w:r>
          </w:p>
        </w:tc>
      </w:tr>
    </w:tbl>
    <w:p w14:paraId="49F9A5B5" w14:textId="656AE387" w:rsidR="00B9711C" w:rsidRDefault="00B9711C" w:rsidP="00B9711C">
      <w:r>
        <w:t>Esta extensa lista de plataformas permite al equipo de desarrollo realizar juegos multiplataforma de una manera sencilla y eficaz.</w:t>
      </w:r>
    </w:p>
    <w:p w14:paraId="3C2F2D83" w14:textId="5C01BE98" w:rsidR="009828E2" w:rsidRDefault="00B9711C" w:rsidP="00B9711C">
      <w:r>
        <w:t>Otra de las motivaciones que han llevado a escoger esta plataforma de desarrollo es que incorpora un plan personal gratuito, por lo que no es necesario pagar una licencia para poder empezar a desarrollar en este motor.</w:t>
      </w:r>
    </w:p>
    <w:p w14:paraId="34632EA8" w14:textId="60345835" w:rsidR="00B9711C" w:rsidRDefault="009D0BEF" w:rsidP="00B9711C">
      <w:r>
        <w:t xml:space="preserve">Además, según un estudio realizado por SlashData en 2017, Unity es el motor de videojuegos más popular entre los desarrolladores, teniendo una cuota de mercado del 38% </w:t>
      </w:r>
      <w:r>
        <w:fldChar w:fldCharType="begin"/>
      </w:r>
      <w:r>
        <w:instrText xml:space="preserve"> ADDIN ZOTERO_ITEM CSL_CITATION {"citationID":"kxxiz0l1","properties":{"formattedCitation":"[7]","plainCitation":"[7]","noteIndex":0},"citationItems":[{"id":24,"uris":["http://zotero.org/users/local/bjn5mCLu/items/AGJ8H9SG"],"itemData":{"id":24,"type":"webpage","abstract":"Games are one of the most popular forms of entertainment and gamers demand high-performance and cutting-edge designs. Performance is also key to developers who work on creating games.  Considering the popularity of this entertainment niche, we take a look at how developers work on creating the games; more specifically: game engines. This article is based on “Game Engines and their use in Game Development” Developer Ecosystem Insights. In this report, we explore the state of game development and","container-title":"SlashData","language":"en","title":"Did you know that 60% of game developers use game engines?","URL":"https://www.slashdata.co/post/did-you-know-that-60-of-game-developers-use-game-engines","author":[{"family":"Team","given":"SlashData"}],"accessed":{"date-parts":[["2024",5,15]]},"issued":{"date-parts":[["2022",12,2]]}}}],"schema":"https://github.com/citation-style-language/schema/raw/master/csl-citation.json"} </w:instrText>
      </w:r>
      <w:r>
        <w:fldChar w:fldCharType="separate"/>
      </w:r>
      <w:r w:rsidRPr="009D0BEF">
        <w:t>[7]</w:t>
      </w:r>
      <w:r>
        <w:fldChar w:fldCharType="end"/>
      </w:r>
      <w:r>
        <w:t xml:space="preserve">. Esta popularidad se traduce en una mayor documentación disponible en </w:t>
      </w:r>
      <w:r>
        <w:lastRenderedPageBreak/>
        <w:t xml:space="preserve">Internet, además de la extensa </w:t>
      </w:r>
      <w:r w:rsidR="00570051">
        <w:t>documentación</w:t>
      </w:r>
      <w:r>
        <w:t xml:space="preserve"> de Unity</w:t>
      </w:r>
      <w:r w:rsidR="00570051">
        <w:t xml:space="preserve">, como su manual de usuario y API de </w:t>
      </w:r>
      <w:r w:rsidR="00570051">
        <w:rPr>
          <w:i/>
          <w:iCs/>
        </w:rPr>
        <w:t>scripting</w:t>
      </w:r>
      <w:r>
        <w:t xml:space="preserve"> </w:t>
      </w:r>
      <w:r>
        <w:fldChar w:fldCharType="begin"/>
      </w:r>
      <w:r>
        <w:instrText xml:space="preserve"> ADDIN ZOTERO_ITEM CSL_CITATION {"citationID":"FnxkV6ej","properties":{"formattedCitation":"[8]","plainCitation":"[8]","noteIndex":0},"citationItems":[{"id":26,"uris":["http://zotero.org/users/local/bjn5mCLu/items/6NN7N7K9"],"itemData":{"id":26,"type":"webpage","language":"en","title":"Unity - Manual: Unity User Manual 2022.3 (LTS)","title-short":"Unity - Manual","URL":"https://docs.unity3d.com/Manual/index.html","author":[{"family":"Technologies","given":"Unity"}],"accessed":{"date-parts":[["2024",5,15]]}}}],"schema":"https://github.com/citation-style-language/schema/raw/master/csl-citation.json"} </w:instrText>
      </w:r>
      <w:r>
        <w:fldChar w:fldCharType="separate"/>
      </w:r>
      <w:r w:rsidRPr="009D0BEF">
        <w:t>[8]</w:t>
      </w:r>
      <w:r>
        <w:fldChar w:fldCharType="end"/>
      </w:r>
      <w:r>
        <w:t>.</w:t>
      </w:r>
    </w:p>
    <w:p w14:paraId="592634A6" w14:textId="5729CF21" w:rsidR="009D0BEF" w:rsidRDefault="008017DA" w:rsidP="00B9711C">
      <w:r>
        <w:t xml:space="preserve">La última razón por la que se ha decidido utilizar Unity es porque no se ha utilizado previamente en el grado universitario, lo que proporciona un componente de aprendizaje nuevo y un reto, al tener que aprender a utilizar una nueva herramienta </w:t>
      </w:r>
      <w:r w:rsidR="00AD5073">
        <w:t>profesional desde cero y aprender un nuevo lenguaje de programación, ya que Unity utiliza como lenguaje de programación C#, un lenguaje multiparadigma de código abierto desarrollado por Microsoft</w:t>
      </w:r>
      <w:r w:rsidR="00526F15">
        <w:t xml:space="preserve"> </w:t>
      </w:r>
      <w:r w:rsidR="00526F15">
        <w:fldChar w:fldCharType="begin"/>
      </w:r>
      <w:r w:rsidR="00526F15">
        <w:instrText xml:space="preserve"> ADDIN ZOTERO_ITEM CSL_CITATION {"citationID":"UPpACzME","properties":{"formattedCitation":"[9]","plainCitation":"[9]","noteIndex":0},"citationItems":[{"id":28,"uris":["http://zotero.org/users/local/bjn5mCLu/items/S7QF9S7M"],"itemData":{"id":28,"type":"webpage","abstract":"¿Nuevo en C#? Conozca los conceptos básicos del lenguaje. Comience con esta información general.","language":"es-es","title":"Un paseo por C#: información general - C#","title-short":"Un paseo por C#","URL":"https://learn.microsoft.com/es-es/dotnet/csharp/tour-of-csharp/overview","author":[{"family":"BillWagner","given":""}],"accessed":{"date-parts":[["2024",5,15]]},"issued":{"date-parts":[["2024",5,14]]}}}],"schema":"https://github.com/citation-style-language/schema/raw/master/csl-citation.json"} </w:instrText>
      </w:r>
      <w:r w:rsidR="00526F15">
        <w:fldChar w:fldCharType="separate"/>
      </w:r>
      <w:r w:rsidR="00526F15" w:rsidRPr="00526F15">
        <w:t>[9]</w:t>
      </w:r>
      <w:r w:rsidR="00526F15">
        <w:fldChar w:fldCharType="end"/>
      </w:r>
      <w:r w:rsidR="00526F15">
        <w:t>.</w:t>
      </w:r>
    </w:p>
    <w:p w14:paraId="00C23BC9" w14:textId="4BF40B86" w:rsidR="00596D02" w:rsidRDefault="00596D02" w:rsidP="00B9711C">
      <w:r>
        <w:t xml:space="preserve">En cuanto a los motivos por los que se ha decidido diseñar un videojuego del género </w:t>
      </w:r>
      <w:r>
        <w:rPr>
          <w:i/>
          <w:iCs/>
        </w:rPr>
        <w:t>roguelike</w:t>
      </w:r>
      <w:r>
        <w:t>, se presenta lo siguiente.</w:t>
      </w:r>
    </w:p>
    <w:p w14:paraId="5E96C86F" w14:textId="7A1EC865" w:rsidR="00596D02" w:rsidRDefault="00596D02" w:rsidP="00B9711C">
      <w:r>
        <w:t>El primer motivo es el interés personal. Este género de videojuegos se ha popularizado en los últimos años gracias a</w:t>
      </w:r>
      <w:r w:rsidR="00D162B5">
        <w:t xml:space="preserve">l auge de los </w:t>
      </w:r>
      <w:r w:rsidR="00063987">
        <w:t>estudios de desarrollo</w:t>
      </w:r>
      <w:r w:rsidR="00D162B5">
        <w:t xml:space="preserve"> </w:t>
      </w:r>
      <w:r w:rsidR="00D162B5">
        <w:rPr>
          <w:i/>
          <w:iCs/>
        </w:rPr>
        <w:t>indie</w:t>
      </w:r>
      <w:r w:rsidR="00D162B5">
        <w:t xml:space="preserve">, quienes han desarrollado videojuegos que han marcado un nuevo estándar en la industria, como </w:t>
      </w:r>
      <w:r w:rsidR="00D162B5" w:rsidRPr="0056135A">
        <w:t>Supergiant Games, Motion Twin o Dodge Roll</w:t>
      </w:r>
      <w:r w:rsidR="00D162B5">
        <w:t>.</w:t>
      </w:r>
      <w:r w:rsidR="00063987">
        <w:t xml:space="preserve"> Esta popularidad se puede observar también en el crecimiento del valor en el mercado de los juegos de este género, que en 2023 consiguieron generar unos ingresos de 23</w:t>
      </w:r>
      <w:r w:rsidR="00852AF9">
        <w:t>.</w:t>
      </w:r>
      <w:r w:rsidR="00063987">
        <w:t xml:space="preserve">153 millones de dólares y, según </w:t>
      </w:r>
      <w:r w:rsidR="00063987" w:rsidRPr="00063987">
        <w:rPr>
          <w:i/>
          <w:iCs/>
        </w:rPr>
        <w:t>Valuates Reports</w:t>
      </w:r>
      <w:r w:rsidR="00063987">
        <w:t xml:space="preserve">, </w:t>
      </w:r>
      <w:r w:rsidR="00852AF9">
        <w:t xml:space="preserve">se proyecta que para 2030 esta cifra ascienda a los 57.336 millones de dólares </w:t>
      </w:r>
      <w:r w:rsidR="00852AF9">
        <w:fldChar w:fldCharType="begin"/>
      </w:r>
      <w:r w:rsidR="00852AF9">
        <w:instrText xml:space="preserve"> ADDIN ZOTERO_ITEM CSL_CITATION {"citationID":"0D1bALrM","properties":{"formattedCitation":"[10]","plainCitation":"[10]","noteIndex":0},"citationItems":[{"id":30,"uris":["http://zotero.org/users/local/bjn5mCLu/items/VNBPYM4K"],"itemData":{"id":30,"type":"webpage","abstract":"/PRNewswire/ -- Roguelike Game Market is Segmented by Type (2D Roguelike Game, 3D Roguelike Game), by Application (Mobile Game, Computer Game). Global...","language":"en","title":"Roguelike Game Market Size to Grow USD 57,336 Million in 2030 by 2030 at a CAGR of 12.3% | Valuates Reports","URL":"https://www.prnewswire.com/news-releases/roguelike-game-market-size-to-grow-usd-57-336-million-in-2030-by-2030-at-a-cagr-of-12-3--valuates-reports-302079781.html","author":[{"family":"Reports","given":"Valuates"}],"accessed":{"date-parts":[["2024",5,15]]}}}],"schema":"https://github.com/citation-style-language/schema/raw/master/csl-citation.json"} </w:instrText>
      </w:r>
      <w:r w:rsidR="00852AF9">
        <w:fldChar w:fldCharType="separate"/>
      </w:r>
      <w:r w:rsidR="00852AF9" w:rsidRPr="00852AF9">
        <w:t>[10]</w:t>
      </w:r>
      <w:r w:rsidR="00852AF9">
        <w:fldChar w:fldCharType="end"/>
      </w:r>
      <w:r w:rsidR="00852AF9">
        <w:t xml:space="preserve">. </w:t>
      </w:r>
    </w:p>
    <w:p w14:paraId="7B16A2C1" w14:textId="6A442694" w:rsidR="00852AF9" w:rsidRDefault="00852AF9" w:rsidP="00B9711C">
      <w:r>
        <w:t xml:space="preserve">Otro de los motivos es que la mayoría de </w:t>
      </w:r>
      <w:r w:rsidR="006D2CD7">
        <w:t xml:space="preserve">los </w:t>
      </w:r>
      <w:r>
        <w:t>juegos</w:t>
      </w:r>
      <w:r w:rsidR="006D2CD7">
        <w:t xml:space="preserve"> del género </w:t>
      </w:r>
      <w:r w:rsidR="006D2CD7">
        <w:rPr>
          <w:i/>
          <w:iCs/>
        </w:rPr>
        <w:t>roguelike</w:t>
      </w:r>
      <w:r>
        <w:t xml:space="preserve"> no disponen de un modo multijugador</w:t>
      </w:r>
      <w:r w:rsidR="006D2CD7">
        <w:t xml:space="preserve">, si no que se suelen centrar en un modo para un jugador, al menos en el caso de los mayores exponentes de los últimos años, como </w:t>
      </w:r>
      <w:r w:rsidR="006D2CD7" w:rsidRPr="0056135A">
        <w:t>The Binding of Isaac</w:t>
      </w:r>
      <w:r w:rsidR="006D2CD7">
        <w:t xml:space="preserve">, </w:t>
      </w:r>
      <w:r w:rsidR="006D2CD7" w:rsidRPr="0056135A">
        <w:t>Dead Cells</w:t>
      </w:r>
      <w:r w:rsidR="006D2CD7">
        <w:t xml:space="preserve">, </w:t>
      </w:r>
      <w:r w:rsidR="006D2CD7" w:rsidRPr="0056135A">
        <w:t>Enter the Gungeon</w:t>
      </w:r>
      <w:r w:rsidR="006D2CD7">
        <w:t xml:space="preserve">, </w:t>
      </w:r>
      <w:r w:rsidR="006D2CD7" w:rsidRPr="0056135A">
        <w:t>Hades</w:t>
      </w:r>
      <w:r w:rsidR="006D2CD7">
        <w:t>, etcétera. Esto ofrece la posibilidad de implementar algo relativamente innovador en este género, debido al bajo porcentaje de videojuegos que han implementado esta mecánica.</w:t>
      </w:r>
    </w:p>
    <w:p w14:paraId="465FEB7C" w14:textId="2DC61D5C" w:rsidR="006D2CD7" w:rsidRPr="006D2CD7" w:rsidRDefault="006D2CD7" w:rsidP="00B9711C">
      <w:r>
        <w:t xml:space="preserve">Por último, el hecho de realizar un juego multijugador permite afianzar y profundizar en conocimientos ya adquiridos durante la carrera, principalmente el conocimiento sobre redes de ordenadores, paso de mensajes, </w:t>
      </w:r>
      <w:r w:rsidR="00E60E90">
        <w:t>conexión cliente-servidor y sincronización entre equipos.</w:t>
      </w:r>
    </w:p>
    <w:p w14:paraId="2B1614D1" w14:textId="59470112" w:rsidR="00CF0FB9" w:rsidRPr="009828E2" w:rsidRDefault="00CF0FB9" w:rsidP="00CF0FB9">
      <w:pPr>
        <w:pStyle w:val="Epgrafe"/>
        <w:numPr>
          <w:ilvl w:val="1"/>
          <w:numId w:val="12"/>
        </w:numPr>
      </w:pPr>
      <w:bookmarkStart w:id="8" w:name="_Toc166609918"/>
      <w:bookmarkStart w:id="9" w:name="_Toc166684097"/>
      <w:r w:rsidRPr="009828E2">
        <w:t>Objetivos</w:t>
      </w:r>
      <w:bookmarkEnd w:id="8"/>
      <w:bookmarkEnd w:id="9"/>
    </w:p>
    <w:p w14:paraId="543195EB" w14:textId="114697FA" w:rsidR="00A13598" w:rsidRDefault="00782660" w:rsidP="00A13598">
      <w:r>
        <w:t>Teniendo en cuenta las motivaciones detalladas en el apartado anterior, se pueden enumerar los objetivos que se pretende completar con la ejecución de este trabajo de fin de carrera. Estos objetivos se enumeran a continuación:</w:t>
      </w:r>
    </w:p>
    <w:p w14:paraId="44F68BF9" w14:textId="41BFE9DF" w:rsidR="00782660" w:rsidRDefault="00782660" w:rsidP="00782660">
      <w:pPr>
        <w:pStyle w:val="Prrafodelista"/>
        <w:numPr>
          <w:ilvl w:val="0"/>
          <w:numId w:val="22"/>
        </w:numPr>
      </w:pPr>
      <w:r w:rsidRPr="00782660">
        <w:t xml:space="preserve">Diseño y desarrollo </w:t>
      </w:r>
      <w:r w:rsidR="009D5B66">
        <w:t xml:space="preserve">desde cero de un prototipo completamente funcional de un videojuego, con elementos del género </w:t>
      </w:r>
      <w:r w:rsidR="009D5B66">
        <w:rPr>
          <w:i/>
          <w:iCs/>
        </w:rPr>
        <w:t>roguelike</w:t>
      </w:r>
      <w:r w:rsidR="009D5B66">
        <w:t xml:space="preserve"> y con un modo multijugador, en el que al menos dos jugadores puedan actuar simultáneamente.</w:t>
      </w:r>
    </w:p>
    <w:p w14:paraId="14AA00C0" w14:textId="1A5B090A" w:rsidR="009D5B66" w:rsidRDefault="009D5B66" w:rsidP="00782660">
      <w:pPr>
        <w:pStyle w:val="Prrafodelista"/>
        <w:numPr>
          <w:ilvl w:val="0"/>
          <w:numId w:val="22"/>
        </w:numPr>
      </w:pPr>
      <w:r>
        <w:t>Aprender a utilizar el motor de desarrollo Unity y sus herramientas, desde el punto de vista de una persona sin conocimiento previo sobre motores de videojuegos.</w:t>
      </w:r>
    </w:p>
    <w:p w14:paraId="698BA183" w14:textId="54480065" w:rsidR="009D5B66" w:rsidRDefault="0056135A" w:rsidP="00782660">
      <w:pPr>
        <w:pStyle w:val="Prrafodelista"/>
        <w:numPr>
          <w:ilvl w:val="0"/>
          <w:numId w:val="22"/>
        </w:numPr>
      </w:pPr>
      <w:r>
        <w:lastRenderedPageBreak/>
        <w:t>Aprender a programar en el lenguaje de programación C#, siguiendo una serie de buenas prácticas</w:t>
      </w:r>
      <w:r w:rsidR="00C4715F">
        <w:t>, reglas</w:t>
      </w:r>
      <w:r>
        <w:t xml:space="preserve"> y convenciones</w:t>
      </w:r>
      <w:r w:rsidR="00C4715F">
        <w:t xml:space="preserve"> de nombramiento y código, como las establecidas por Microsoft </w:t>
      </w:r>
      <w:r w:rsidR="00C4715F">
        <w:fldChar w:fldCharType="begin"/>
      </w:r>
      <w:r w:rsidR="00C4715F">
        <w:instrText xml:space="preserve"> ADDIN ZOTERO_ITEM CSL_CITATION {"citationID":"H8agDJxJ","properties":{"formattedCitation":"[11]","plainCitation":"[11]","noteIndex":0},"citationItems":[{"id":32,"uris":["http://zotero.org/users/local/bjn5mCLu/items/PFNWP49U"],"itemData":{"id":32,"type":"webpage","abstract":"Learn the rules for valid identifier names in the C# programming language. In addition, learn the common naming conventions used by the .NET runtime team and the .NET docs team.","language":"en-us","title":"C# identifier names - rules and conventions - C#","URL":"https://learn.microsoft.com/en-us/dotnet/csharp/fundamentals/coding-style/identifier-names","author":[{"family":"BillWagner","given":""}],"accessed":{"date-parts":[["2024",5,15]]},"issued":{"date-parts":[["2023",12,15]]}}}],"schema":"https://github.com/citation-style-language/schema/raw/master/csl-citation.json"} </w:instrText>
      </w:r>
      <w:r w:rsidR="00C4715F">
        <w:fldChar w:fldCharType="separate"/>
      </w:r>
      <w:r w:rsidR="00C4715F" w:rsidRPr="00C4715F">
        <w:rPr>
          <w:rFonts w:cs="Times New Roman"/>
        </w:rPr>
        <w:t>[11]</w:t>
      </w:r>
      <w:r w:rsidR="00C4715F">
        <w:fldChar w:fldCharType="end"/>
      </w:r>
      <w:r w:rsidR="00C4715F">
        <w:t>.</w:t>
      </w:r>
    </w:p>
    <w:p w14:paraId="7169917F" w14:textId="3D0257CF" w:rsidR="00C4715F" w:rsidRDefault="00C4715F" w:rsidP="00782660">
      <w:pPr>
        <w:pStyle w:val="Prrafodelista"/>
        <w:numPr>
          <w:ilvl w:val="0"/>
          <w:numId w:val="22"/>
        </w:numPr>
      </w:pPr>
      <w:r>
        <w:t xml:space="preserve">Reforzar y profundizar los conocimientos aprendidos en el grado de ingeniería informática, principalmente de asignaturas como redes de computadores, sistemas distribuidos, interfaces de usuario y tecnologías de desarrollo para la web. </w:t>
      </w:r>
    </w:p>
    <w:p w14:paraId="06662C1A" w14:textId="70F55354" w:rsidR="00C4715F" w:rsidRPr="00782660" w:rsidRDefault="00C4715F" w:rsidP="00782660">
      <w:pPr>
        <w:pStyle w:val="Prrafodelista"/>
        <w:numPr>
          <w:ilvl w:val="0"/>
          <w:numId w:val="22"/>
        </w:numPr>
      </w:pPr>
      <w:r>
        <w:t>Documentar adecuadamente el proceso creativo y de desarrollo de todo el trabajo de fin de grado</w:t>
      </w:r>
      <w:r w:rsidR="00EC3FDB">
        <w:t xml:space="preserve"> mediante la elaboración de esta memoria.</w:t>
      </w:r>
    </w:p>
    <w:p w14:paraId="7935AEC4" w14:textId="5457E3AB" w:rsidR="004A2E50" w:rsidRDefault="004A2E50" w:rsidP="004A2E50">
      <w:pPr>
        <w:pStyle w:val="Epgrafe"/>
        <w:numPr>
          <w:ilvl w:val="1"/>
          <w:numId w:val="12"/>
        </w:numPr>
      </w:pPr>
      <w:bookmarkStart w:id="10" w:name="_Toc166609920"/>
      <w:bookmarkStart w:id="11" w:name="_Toc166684098"/>
      <w:r w:rsidRPr="009828E2">
        <w:t>Estructura del documento</w:t>
      </w:r>
      <w:bookmarkEnd w:id="10"/>
      <w:bookmarkEnd w:id="11"/>
    </w:p>
    <w:p w14:paraId="772AC0CD" w14:textId="35500C7F" w:rsidR="00EC3FDB" w:rsidRDefault="00EC3FDB" w:rsidP="00EC3FDB">
      <w:r>
        <w:t>En este epígrafe se detalla la estructura que sigue este documento, además de dar una breve descripción sobre cada uno de los capítulos y el contenido que se puede encontrar en el interior de cada uno de ellos.</w:t>
      </w:r>
    </w:p>
    <w:p w14:paraId="184D23BB" w14:textId="7006E45E" w:rsidR="00EC3FDB" w:rsidRDefault="00C60381" w:rsidP="00EC3FDB">
      <w:pPr>
        <w:pStyle w:val="Prrafodelista"/>
        <w:numPr>
          <w:ilvl w:val="0"/>
          <w:numId w:val="23"/>
        </w:numPr>
      </w:pPr>
      <w:r w:rsidRPr="00C60381">
        <w:rPr>
          <w:u w:val="single"/>
        </w:rPr>
        <w:t>Introducción</w:t>
      </w:r>
      <w:r>
        <w:t xml:space="preserve">. El capítulo actual. En este apartado preparatorio se introducen las motivaciones por las que se ha elegido este tema, además de exponer los objetivos que se busca </w:t>
      </w:r>
      <w:r w:rsidR="006A5E50">
        <w:t>efectuar con la elaboración de este proyecto final de carrera. Adicionalmente se incluye este epígrafe, en el que se detalla la estructura del documento.</w:t>
      </w:r>
    </w:p>
    <w:p w14:paraId="235356C0" w14:textId="7CDB17FF" w:rsidR="00C60381" w:rsidRPr="00C60381" w:rsidRDefault="00C60381" w:rsidP="00EC3FDB">
      <w:pPr>
        <w:pStyle w:val="Prrafodelista"/>
        <w:numPr>
          <w:ilvl w:val="0"/>
          <w:numId w:val="23"/>
        </w:numPr>
      </w:pPr>
      <w:r w:rsidRPr="00C60381">
        <w:rPr>
          <w:u w:val="single"/>
        </w:rPr>
        <w:t>Estado del arte</w:t>
      </w:r>
      <w:r w:rsidRPr="00C60381">
        <w:t xml:space="preserve">. </w:t>
      </w:r>
      <w:r w:rsidR="006A5E50">
        <w:t>En esta segunda sección se expone la definición</w:t>
      </w:r>
      <w:r w:rsidR="00E50154">
        <w:t>,</w:t>
      </w:r>
      <w:r w:rsidR="006A5E50">
        <w:t xml:space="preserve"> historia</w:t>
      </w:r>
      <w:r w:rsidR="00E50154">
        <w:t xml:space="preserve"> y evolución</w:t>
      </w:r>
      <w:r w:rsidR="006A5E50">
        <w:t xml:space="preserve"> de l</w:t>
      </w:r>
      <w:r w:rsidR="00E50154">
        <w:t xml:space="preserve">os videojuegos multijugador, el género </w:t>
      </w:r>
      <w:r w:rsidR="00E50154">
        <w:rPr>
          <w:i/>
          <w:iCs/>
        </w:rPr>
        <w:t>roguelike</w:t>
      </w:r>
      <w:r w:rsidR="00E50154">
        <w:t xml:space="preserve"> y tecnologías relevantes a la elaboración de este proyecto, como los motores de desarrollo de videojuegos y el lenguaje C#.</w:t>
      </w:r>
      <w:r w:rsidR="007C6C2A">
        <w:t xml:space="preserve"> Asimismo, se estudian las alternativas, realizando una síntesis de las ventajas y desventajas que pueden ofrecer las mismas.</w:t>
      </w:r>
    </w:p>
    <w:p w14:paraId="7A86514E" w14:textId="08EF6776" w:rsidR="00C60381" w:rsidRDefault="00C60381" w:rsidP="00EC3FDB">
      <w:pPr>
        <w:pStyle w:val="Prrafodelista"/>
        <w:numPr>
          <w:ilvl w:val="0"/>
          <w:numId w:val="23"/>
        </w:numPr>
      </w:pPr>
      <w:r w:rsidRPr="00C60381">
        <w:rPr>
          <w:u w:val="single"/>
        </w:rPr>
        <w:t>Análisis</w:t>
      </w:r>
      <w:r>
        <w:t xml:space="preserve">. </w:t>
      </w:r>
      <w:r w:rsidR="00E6372D">
        <w:t xml:space="preserve">Este capítulo explora el problema planteado, analizando en detalle los requisitos </w:t>
      </w:r>
      <w:r w:rsidR="007C6C2A">
        <w:t>y casos de uso para tener en cuenta, para una correcta ejecución del proyecto, además de estudiar su trazabilidad. También presenta las tecnologías utilizadas y metodología de desarrollo seguida en la ejecución de este trabajo, además de las justificaciones de su elección.</w:t>
      </w:r>
    </w:p>
    <w:p w14:paraId="742D6B24" w14:textId="266E29F9" w:rsidR="00C60381" w:rsidRDefault="00C60381" w:rsidP="00EC3FDB">
      <w:pPr>
        <w:pStyle w:val="Prrafodelista"/>
        <w:numPr>
          <w:ilvl w:val="0"/>
          <w:numId w:val="23"/>
        </w:numPr>
      </w:pPr>
      <w:r w:rsidRPr="00C60381">
        <w:rPr>
          <w:u w:val="single"/>
        </w:rPr>
        <w:t>Diseño</w:t>
      </w:r>
      <w:r>
        <w:t xml:space="preserve">. </w:t>
      </w:r>
      <w:r w:rsidR="00914244">
        <w:t>En esta sección se detalla el apartado técnico del proyecto, así como las decisiones de diseño tomadas durante su ejecución. Se exponen las principales funcionalidades y mecánicas desarrolladas además de los sistemas lógicos más importantes del proyecto.</w:t>
      </w:r>
    </w:p>
    <w:p w14:paraId="1B182427" w14:textId="6E7CA449" w:rsidR="00C60381" w:rsidRDefault="00C60381" w:rsidP="00EC3FDB">
      <w:pPr>
        <w:pStyle w:val="Prrafodelista"/>
        <w:numPr>
          <w:ilvl w:val="0"/>
          <w:numId w:val="23"/>
        </w:numPr>
      </w:pPr>
      <w:r w:rsidRPr="00C60381">
        <w:rPr>
          <w:u w:val="single"/>
        </w:rPr>
        <w:t>Evaluación</w:t>
      </w:r>
      <w:r>
        <w:t xml:space="preserve">. </w:t>
      </w:r>
      <w:r w:rsidR="00EE6DFF">
        <w:t>Se corresponde con el plan de pruebas ejecutado para la verificación del correcto funcionamiento del prototipo implementado y los resultados obtenidos. Además, se exponen posibles problemas y soluciones a estos.</w:t>
      </w:r>
    </w:p>
    <w:p w14:paraId="730F44D6" w14:textId="0916AA5B" w:rsidR="00C60381" w:rsidRDefault="00C60381" w:rsidP="00EC3FDB">
      <w:pPr>
        <w:pStyle w:val="Prrafodelista"/>
        <w:numPr>
          <w:ilvl w:val="0"/>
          <w:numId w:val="23"/>
        </w:numPr>
      </w:pPr>
      <w:r w:rsidRPr="00C60381">
        <w:rPr>
          <w:u w:val="single"/>
        </w:rPr>
        <w:t>Planificación</w:t>
      </w:r>
      <w:r>
        <w:t xml:space="preserve">. </w:t>
      </w:r>
      <w:r w:rsidR="00EE6DFF">
        <w:t>En este capítulo se presenta la planificación seguida durante el desarrollo de este trabajo, apoyándose en un diagrama de Gantt</w:t>
      </w:r>
      <w:r w:rsidR="002A7C21">
        <w:t xml:space="preserve"> y presentando una estimación del tiempo que ha llevado cada proceso del trabajo de fin de grado.</w:t>
      </w:r>
    </w:p>
    <w:p w14:paraId="161857C3" w14:textId="199882ED" w:rsidR="00C60381" w:rsidRDefault="00C60381" w:rsidP="00EC3FDB">
      <w:pPr>
        <w:pStyle w:val="Prrafodelista"/>
        <w:numPr>
          <w:ilvl w:val="0"/>
          <w:numId w:val="23"/>
        </w:numPr>
      </w:pPr>
      <w:r w:rsidRPr="00C60381">
        <w:rPr>
          <w:u w:val="single"/>
        </w:rPr>
        <w:t>Marco regulador</w:t>
      </w:r>
      <w:r>
        <w:t xml:space="preserve">. </w:t>
      </w:r>
      <w:r w:rsidR="002A7C21">
        <w:t>En él se detalla la legislación aplicable a un proyecto de esta índole. Asimismo, se detallan los estándares seguidos en el proceso y licencias aplicables a los programas y servicios utilizados.</w:t>
      </w:r>
    </w:p>
    <w:p w14:paraId="606BC18C" w14:textId="58DCA645" w:rsidR="00C60381" w:rsidRDefault="00C60381" w:rsidP="00EC3FDB">
      <w:pPr>
        <w:pStyle w:val="Prrafodelista"/>
        <w:numPr>
          <w:ilvl w:val="0"/>
          <w:numId w:val="23"/>
        </w:numPr>
      </w:pPr>
      <w:r w:rsidRPr="00C60381">
        <w:rPr>
          <w:u w:val="single"/>
        </w:rPr>
        <w:lastRenderedPageBreak/>
        <w:t>Entorno socioeconómico</w:t>
      </w:r>
      <w:r>
        <w:t xml:space="preserve">. </w:t>
      </w:r>
      <w:r w:rsidR="002A7C21">
        <w:t xml:space="preserve">Sección en la que se detalla el presupuesto </w:t>
      </w:r>
      <w:r w:rsidR="00EE6722">
        <w:t>de la elaboración de este trabajo de fin de grado</w:t>
      </w:r>
      <w:r w:rsidR="00FE703C">
        <w:t>. Adicionalmente, en este apartado se detalla el impacto socioeconómico que tiene un proyecto de estas características.</w:t>
      </w:r>
    </w:p>
    <w:p w14:paraId="37AAE0A2" w14:textId="7EAB8A34" w:rsidR="00C60381" w:rsidRDefault="00C60381" w:rsidP="00EC3FDB">
      <w:pPr>
        <w:pStyle w:val="Prrafodelista"/>
        <w:numPr>
          <w:ilvl w:val="0"/>
          <w:numId w:val="23"/>
        </w:numPr>
      </w:pPr>
      <w:r w:rsidRPr="00C60381">
        <w:rPr>
          <w:u w:val="single"/>
        </w:rPr>
        <w:t>Conclusiones</w:t>
      </w:r>
      <w:r>
        <w:t xml:space="preserve">. </w:t>
      </w:r>
      <w:r w:rsidR="00FE703C">
        <w:t>Objetivos cumplidos y justificación de cómo se han satisfecho. En adición, se especifican posibles ampliaciones que se pueden ejecutar sobre este proyecto</w:t>
      </w:r>
      <w:r w:rsidR="00EC388A">
        <w:t>.</w:t>
      </w:r>
    </w:p>
    <w:p w14:paraId="021A3025" w14:textId="582ACC2D" w:rsidR="00C60381" w:rsidRDefault="00C60381" w:rsidP="00EC3FDB">
      <w:pPr>
        <w:pStyle w:val="Prrafodelista"/>
        <w:numPr>
          <w:ilvl w:val="0"/>
          <w:numId w:val="23"/>
        </w:numPr>
      </w:pPr>
      <w:r w:rsidRPr="00C60381">
        <w:rPr>
          <w:u w:val="single"/>
        </w:rPr>
        <w:t>Bibliografía</w:t>
      </w:r>
      <w:r>
        <w:t xml:space="preserve">. </w:t>
      </w:r>
      <w:r w:rsidR="00EC388A">
        <w:t>Esta sección contiene todas las referencias bibliográficas que se han utilizado a lo largo de este dosier.</w:t>
      </w:r>
    </w:p>
    <w:p w14:paraId="1E599718" w14:textId="4DD895CC" w:rsidR="00C60381" w:rsidRDefault="00C60381" w:rsidP="00EC3FDB">
      <w:pPr>
        <w:pStyle w:val="Prrafodelista"/>
        <w:numPr>
          <w:ilvl w:val="0"/>
          <w:numId w:val="23"/>
        </w:numPr>
      </w:pPr>
      <w:commentRangeStart w:id="12"/>
      <w:r w:rsidRPr="00C60381">
        <w:rPr>
          <w:u w:val="single"/>
        </w:rPr>
        <w:t>Anexos</w:t>
      </w:r>
      <w:r>
        <w:t xml:space="preserve">. </w:t>
      </w:r>
      <w:commentRangeEnd w:id="12"/>
      <w:r>
        <w:rPr>
          <w:rStyle w:val="Refdecomentario"/>
          <w:rFonts w:eastAsia="Calibri" w:cs="Times New Roman"/>
        </w:rPr>
        <w:commentReference w:id="12"/>
      </w:r>
    </w:p>
    <w:p w14:paraId="76F91076" w14:textId="66E3833F" w:rsidR="00C60381" w:rsidRPr="00EC388A" w:rsidRDefault="00C60381" w:rsidP="00EC3FDB">
      <w:pPr>
        <w:pStyle w:val="Prrafodelista"/>
        <w:numPr>
          <w:ilvl w:val="0"/>
          <w:numId w:val="23"/>
        </w:numPr>
      </w:pPr>
      <w:r w:rsidRPr="00C60381">
        <w:rPr>
          <w:u w:val="single"/>
          <w:lang w:val="en-US"/>
        </w:rPr>
        <w:t>Development of a roguelike multiplayer videogame</w:t>
      </w:r>
      <w:r>
        <w:rPr>
          <w:lang w:val="en-US"/>
        </w:rPr>
        <w:t xml:space="preserve">. </w:t>
      </w:r>
      <w:r w:rsidR="00EC388A" w:rsidRPr="00EC388A">
        <w:t>Resumen en inglés del d</w:t>
      </w:r>
      <w:r w:rsidR="00EC388A">
        <w:t>ocumento.</w:t>
      </w:r>
    </w:p>
    <w:p w14:paraId="7977B9DB" w14:textId="3D5F7C82" w:rsidR="00AB4AEE" w:rsidRPr="00EC388A" w:rsidRDefault="00AB4AEE">
      <w:pPr>
        <w:jc w:val="left"/>
      </w:pPr>
      <w:r w:rsidRPr="00EC388A">
        <w:br w:type="page"/>
      </w:r>
    </w:p>
    <w:p w14:paraId="091212C4" w14:textId="51972372" w:rsidR="00753C3C" w:rsidRPr="009828E2" w:rsidRDefault="00BE13BF" w:rsidP="004A2E50">
      <w:pPr>
        <w:pStyle w:val="Captulo"/>
        <w:numPr>
          <w:ilvl w:val="0"/>
          <w:numId w:val="12"/>
        </w:numPr>
      </w:pPr>
      <w:bookmarkStart w:id="13" w:name="_Toc166609921"/>
      <w:bookmarkStart w:id="14" w:name="_Toc166684099"/>
      <w:r w:rsidRPr="009828E2">
        <w:lastRenderedPageBreak/>
        <w:t>ESTADO DEL ARTE</w:t>
      </w:r>
      <w:bookmarkEnd w:id="13"/>
      <w:bookmarkEnd w:id="14"/>
    </w:p>
    <w:p w14:paraId="2BFB9FF2" w14:textId="77777777" w:rsidR="008D0010" w:rsidRDefault="008D0010" w:rsidP="008D0010">
      <w:r>
        <w:t>En este segundo capítulo se presentan y definen las principales bases teóricas sobre las que se construye este proyecto, así como las alternativas estudiadas y proyectos con fines similares.</w:t>
      </w:r>
    </w:p>
    <w:p w14:paraId="6F33CCD2" w14:textId="77777777" w:rsidR="008D0010" w:rsidRDefault="008D0010" w:rsidP="008D0010">
      <w:pPr>
        <w:pStyle w:val="Epgrafe"/>
      </w:pPr>
      <w:r>
        <w:t>2.1.</w:t>
      </w:r>
      <w:r>
        <w:tab/>
        <w:t>Videojuegos y el modo multijugador</w:t>
      </w:r>
    </w:p>
    <w:p w14:paraId="31458030" w14:textId="77777777" w:rsidR="008D0010" w:rsidRDefault="008D0010" w:rsidP="008D0010">
      <w:pPr>
        <w:pStyle w:val="Epgrafe"/>
      </w:pPr>
      <w:r>
        <w:t>2.1.1.</w:t>
      </w:r>
      <w:r>
        <w:tab/>
        <w:t>Definición</w:t>
      </w:r>
    </w:p>
    <w:p w14:paraId="4DC7E0DA" w14:textId="348C3560" w:rsidR="006427D0" w:rsidRDefault="008D0010" w:rsidP="006427D0">
      <w:r>
        <w:t>Los videojuegos multijugador son aquellos que permiten a dos o más jugadores interactuar en tiempo real</w:t>
      </w:r>
      <w:r w:rsidR="00E368F3">
        <w:t>. Esta interacción puede tener lugar en el mismo entorno, como un mismo ordenador o a través de una red, ya sea local o una red de área extensa, como Internet.</w:t>
      </w:r>
    </w:p>
    <w:p w14:paraId="678F116F" w14:textId="1A80B561" w:rsidR="008D0010" w:rsidRDefault="008D0010" w:rsidP="006427D0">
      <w:pPr>
        <w:pStyle w:val="Epgrafe"/>
      </w:pPr>
      <w:r>
        <w:t>2.1.2.</w:t>
      </w:r>
      <w:r>
        <w:tab/>
        <w:t xml:space="preserve">Comienzos y </w:t>
      </w:r>
      <w:r w:rsidR="006427D0">
        <w:t>evolución</w:t>
      </w:r>
    </w:p>
    <w:p w14:paraId="49C1DF7C" w14:textId="3A0F39BC" w:rsidR="00C266B8" w:rsidRDefault="00C266B8" w:rsidP="00C266B8">
      <w:r>
        <w:t xml:space="preserve">El primer </w:t>
      </w:r>
      <w:r w:rsidR="00F1335E">
        <w:t>proyecto</w:t>
      </w:r>
      <w:r>
        <w:t xml:space="preserve"> que se considera como el primer videojuego multijugador de la historia es el título Tennis for Two</w:t>
      </w:r>
      <w:r w:rsidR="00F1335E">
        <w:t xml:space="preserve">, </w:t>
      </w:r>
      <w:r w:rsidR="00B702C9">
        <w:t>un juego</w:t>
      </w:r>
      <w:r w:rsidR="00356C4A">
        <w:t xml:space="preserve"> creado por el físico nuclear William Higinbotham</w:t>
      </w:r>
      <w:r w:rsidR="00B702C9">
        <w:t xml:space="preserve"> que fue introducido por primera vez en el año 1958. </w:t>
      </w:r>
      <w:r w:rsidR="00884D3E">
        <w:t xml:space="preserve">Tennis for Two permitía a dos usuarios jugar simultáneamente a un partido de tenis simulado mediante el uso de un ordenador analógico y utilizando un osciloscopio como pantalla </w:t>
      </w:r>
      <w:r w:rsidR="00884D3E">
        <w:fldChar w:fldCharType="begin"/>
      </w:r>
      <w:r w:rsidR="00884D3E">
        <w:instrText xml:space="preserve"> ADDIN ZOTERO_ITEM CSL_CITATION {"citationID":"6ZH6pumx","properties":{"formattedCitation":"[12]","plainCitation":"[12]","noteIndex":0},"citationItems":[{"id":36,"uris":["http://zotero.org/users/local/bjn5mCLu/items/HXIDGKXT"],"itemData":{"id":36,"type":"webpage","title":"BNL | History:The First Video Game?","URL":"https://www.bnl.gov/about/history/firstvideo.php","accessed":{"date-parts":[["2024",5,16]]}}}],"schema":"https://github.com/citation-style-language/schema/raw/master/csl-citation.json"} </w:instrText>
      </w:r>
      <w:r w:rsidR="00884D3E">
        <w:fldChar w:fldCharType="separate"/>
      </w:r>
      <w:r w:rsidR="00884D3E" w:rsidRPr="00884D3E">
        <w:t>[12]</w:t>
      </w:r>
      <w:r w:rsidR="00884D3E">
        <w:fldChar w:fldCharType="end"/>
      </w:r>
      <w:r w:rsidR="00884D3E">
        <w:t>.</w:t>
      </w:r>
    </w:p>
    <w:p w14:paraId="70E43AEF" w14:textId="4EF90742" w:rsidR="00FA4992" w:rsidRDefault="00FA4992" w:rsidP="00FA4992">
      <w:pPr>
        <w:jc w:val="center"/>
      </w:pPr>
      <w:r>
        <w:rPr>
          <w:noProof/>
        </w:rPr>
        <w:drawing>
          <wp:inline distT="0" distB="0" distL="0" distR="0" wp14:anchorId="5D45E773" wp14:editId="23D60842">
            <wp:extent cx="5072361" cy="3381375"/>
            <wp:effectExtent l="0" t="0" r="0" b="0"/>
            <wp:docPr id="523004181" name="Imagen 1" descr="Una mesa de made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04181" name="Imagen 1" descr="Una mesa de madera&#10;&#10;Descripción generada automáticamente con confianza media"/>
                    <pic:cNvPicPr/>
                  </pic:nvPicPr>
                  <pic:blipFill>
                    <a:blip r:embed="rId17"/>
                    <a:stretch>
                      <a:fillRect/>
                    </a:stretch>
                  </pic:blipFill>
                  <pic:spPr>
                    <a:xfrm>
                      <a:off x="0" y="0"/>
                      <a:ext cx="5084496" cy="3389465"/>
                    </a:xfrm>
                    <a:prstGeom prst="rect">
                      <a:avLst/>
                    </a:prstGeom>
                  </pic:spPr>
                </pic:pic>
              </a:graphicData>
            </a:graphic>
          </wp:inline>
        </w:drawing>
      </w:r>
    </w:p>
    <w:p w14:paraId="6AC90215" w14:textId="4E59BB70" w:rsidR="00FA4992" w:rsidRDefault="00FA4992" w:rsidP="00FA4992">
      <w:pPr>
        <w:pStyle w:val="TtuloFigura"/>
      </w:pPr>
      <w:r>
        <w:t xml:space="preserve">Fig. 2.1. Recreación del videojuego Tennis for Two </w:t>
      </w:r>
      <w:r>
        <w:fldChar w:fldCharType="begin"/>
      </w:r>
      <w:r>
        <w:instrText xml:space="preserve"> ADDIN ZOTERO_ITEM CSL_CITATION {"citationID":"pYxs8wPQ","properties":{"formattedCitation":"[13]","plainCitation":"[13]","noteIndex":0},"citationItems":[{"id":38,"uris":["http://zotero.org/users/local/bjn5mCLu/items/7WRP9RC4"],"itemData":{"id":38,"type":"graphic","abstract":"Tennis for Two, the first video game. Will Bradley re-implemented the game using an arduino and will be taking challengers","license":"Attribution-ShareAlike License","medium":"photo","source":"Flickr","title":"Tennis For Two","URL":"https://www.flickr.com/photos/hslphotosync/5941685811/","author":[{"family":"Labs","given":"HeatSync"}],"accessed":{"date-parts":[["2024",5,16]]},"issued":{"date-parts":[["2011",7,15]]}}}],"schema":"https://github.com/citation-style-language/schema/raw/master/csl-citation.json"} </w:instrText>
      </w:r>
      <w:r>
        <w:fldChar w:fldCharType="separate"/>
      </w:r>
      <w:r w:rsidRPr="00FA4992">
        <w:rPr>
          <w:rFonts w:cs="Times New Roman"/>
        </w:rPr>
        <w:t>[13]</w:t>
      </w:r>
      <w:r>
        <w:fldChar w:fldCharType="end"/>
      </w:r>
    </w:p>
    <w:p w14:paraId="2DBA6A59" w14:textId="019E117E" w:rsidR="00356C4A" w:rsidRDefault="00356C4A" w:rsidP="00356C4A">
      <w:r>
        <w:t xml:space="preserve">Otros videojuegos que se consideran pioneros </w:t>
      </w:r>
      <w:r w:rsidR="0035066F">
        <w:t>en este sector por diversas fuentes son el Pong (1972)</w:t>
      </w:r>
      <w:r w:rsidR="00B30B46">
        <w:t>, Astro Race (1973)</w:t>
      </w:r>
      <w:r w:rsidR="00950DF3">
        <w:t xml:space="preserve">, Spacewar! (1962). Este último se trata del primer videojuego desarrollado para un computador comercial, el Programmed Data Proceessor-1 </w:t>
      </w:r>
      <w:r w:rsidR="00950DF3">
        <w:fldChar w:fldCharType="begin"/>
      </w:r>
      <w:r w:rsidR="00950DF3">
        <w:instrText xml:space="preserve"> ADDIN ZOTERO_ITEM CSL_CITATION {"citationID":"3Y5uOEDJ","properties":{"formattedCitation":"[14], [15], [16], [17]","plainCitation":"[14], [15], [16], [17]","noteIndex":0},"citationItems":[{"id":40,"uris":["http://zotero.org/users/local/bjn5mCLu/items/QZL3RRUN"],"itemData":{"id":40,"type":"post-weblog","abstract":"In the dynamic world of video gaming, multiplayer gaming stands as a cornerstone that has revolutionized how we play and interact.","container-title":"Medium","language":"en","title":"The Evolution of Multiplayer Gaming: A Journey Through Time","title-short":"The Evolution of Multiplayer Gaming","URL":"https://medium.com/@Jamal_Aladdin/the-evolution-of-multiplayer-gaming-a-journey-through-time-e34ef59294c2","author":[{"family":"Jamal_Aladdin","given":""}],"accessed":{"date-parts":[["2024",5,16]]},"issued":{"date-parts":[["2024",5,2]]}}},{"id":41,"uris":["http://zotero.org/users/local/bjn5mCLu/items/8ARKW6WU"],"itemData":{"id":41,"type":"webpage","abstract":"Pong is a Videogame by Atari (circa 1972). A Table Tennis type game. Most people are familiar with it. Keep the ball in play and hope your opponent misses.Pong was released commercially released in appro","container-title":"Museum of the Game","language":"en-US","title":"Pong - Videogame by Atari","URL":"https://www.arcade-museum.com/Videogame/pong","accessed":{"date-parts":[["2024",5,16]]}}},{"id":43,"uris":["http://zotero.org/users/local/bjn5mCLu/items/946KRRBQ"],"itemData":{"id":43,"type":"webpage","abstract":"Astro Race is a Videogame by Taito (circa 1973). A space game where players race against opposing ships while avoiding comets and meteors.","container-title":"Museum of the Game","language":"en-US","title":"Astro Race - Videogame by Taito","URL":"https://www.arcade-museum.com/Videogame/astro-race","accessed":{"date-parts":[["2024",5,16]]}}},{"id":45,"uris":["http://zotero.org/users/local/bjn5mCLu/items/8YCJEZS7"],"itemData":{"id":45,"type":"webpage","title":"Introduction | PDP-1 Restoration Project | Computer History Museum","URL":"https://www.computerhistory.org/pdp-1/introduction/","accessed":{"date-parts":[["2024",5,16]]}}}],"schema":"https://github.com/citation-style-language/schema/raw/master/csl-citation.json"} </w:instrText>
      </w:r>
      <w:r w:rsidR="00950DF3">
        <w:fldChar w:fldCharType="separate"/>
      </w:r>
      <w:r w:rsidR="00950DF3" w:rsidRPr="00950DF3">
        <w:t>[14], [15], [16], [17]</w:t>
      </w:r>
      <w:r w:rsidR="00950DF3">
        <w:fldChar w:fldCharType="end"/>
      </w:r>
      <w:r w:rsidR="00950DF3">
        <w:t>.</w:t>
      </w:r>
    </w:p>
    <w:p w14:paraId="4A8AAF75" w14:textId="5A3B86F7" w:rsidR="005D4B26" w:rsidRDefault="005D4B26" w:rsidP="00356C4A">
      <w:r>
        <w:lastRenderedPageBreak/>
        <w:t>El mayor punto de inflexión en los juegos multijugador local se produjo en la década de los ochenta con la aparición de diversas consolas, pero en particular con la Nintendo Entertainment System</w:t>
      </w:r>
      <w:r w:rsidR="00D02426">
        <w:t>,</w:t>
      </w:r>
      <w:r>
        <w:t xml:space="preserve"> </w:t>
      </w:r>
      <w:r w:rsidR="00D02426">
        <w:t xml:space="preserve">con juegos como Contra, Mario Bros. o Donkey Kong </w:t>
      </w:r>
      <w:r w:rsidR="00D02426">
        <w:fldChar w:fldCharType="begin"/>
      </w:r>
      <w:r w:rsidR="00D02426">
        <w:instrText xml:space="preserve"> ADDIN ZOTERO_ITEM CSL_CITATION {"citationID":"rbp2q9Le","properties":{"formattedCitation":"[18]","plainCitation":"[18]","noteIndex":0},"citationItems":[{"id":48,"uris":["http://zotero.org/users/local/bjn5mCLu/items/NTLBM8ME"],"itemData":{"id":48,"type":"webpage","abstract":"Lo que comenzó como Famicom (Family Computer) en Japón, fue Nintendo Entertainment System en occidente, que desafió a los expertos y se vendió por millones. Los jugadores se apresuraron en ver y jugar a clásicos como Super Mario Bros.","container-title":"Nintendo of Europe AG","language":"es-ES","title":"Nintendo Entertainment System","URL":"https://www.nintendo.com/es-es/Hardware/La-historia-de-Nintendo/Nintendo-Entertainment-System/Nintendo-Entertainment-System-627024.html","accessed":{"date-parts":[["2024",5,16]]}}}],"schema":"https://github.com/citation-style-language/schema/raw/master/csl-citation.json"} </w:instrText>
      </w:r>
      <w:r w:rsidR="00D02426">
        <w:fldChar w:fldCharType="separate"/>
      </w:r>
      <w:r w:rsidR="00D02426" w:rsidRPr="00D02426">
        <w:t>[18]</w:t>
      </w:r>
      <w:r w:rsidR="00D02426">
        <w:fldChar w:fldCharType="end"/>
      </w:r>
      <w:r w:rsidR="00D02426">
        <w:t>.</w:t>
      </w:r>
    </w:p>
    <w:p w14:paraId="1D49E0A4" w14:textId="019E22A4" w:rsidR="00D02426" w:rsidRDefault="00D02426" w:rsidP="00356C4A">
      <w:r>
        <w:t>Cuando realmente se popularizaron los juegos multijugador fue en la década de los 90, con la aparición de juegos como Doom en 1993</w:t>
      </w:r>
      <w:r w:rsidR="002B2DCD">
        <w:t xml:space="preserve"> y los juegos MMO, del inglés </w:t>
      </w:r>
      <w:r w:rsidR="002B2DCD">
        <w:rPr>
          <w:i/>
          <w:iCs/>
        </w:rPr>
        <w:t>Massively Multiplayer Online games</w:t>
      </w:r>
      <w:r w:rsidR="002B2DCD">
        <w:t xml:space="preserve">, que introdujeron la posibilidad de jugar en línea con una cantidad elevada de jugadores, como Ultima Online en 1997 </w:t>
      </w:r>
      <w:r w:rsidR="002B2DCD">
        <w:fldChar w:fldCharType="begin"/>
      </w:r>
      <w:r w:rsidR="002B2DCD">
        <w:instrText xml:space="preserve"> ADDIN ZOTERO_ITEM CSL_CITATION {"citationID":"iIGSILKj","properties":{"formattedCitation":"[14], [19]","plainCitation":"[14], [19]","noteIndex":0},"citationItems":[{"id":40,"uris":["http://zotero.org/users/local/bjn5mCLu/items/QZL3RRUN"],"itemData":{"id":40,"type":"post-weblog","abstract":"In the dynamic world of video gaming, multiplayer gaming stands as a cornerstone that has revolutionized how we play and interact.","container-title":"Medium","language":"en","title":"The Evolution of Multiplayer Gaming: A Journey Through Time","title-short":"The Evolution of Multiplayer Gaming","URL":"https://medium.com/@Jamal_Aladdin/the-evolution-of-multiplayer-gaming-a-journey-through-time-e34ef59294c2","author":[{"family":"Jamal_Aladdin","given":""}],"accessed":{"date-parts":[["2024",5,16]]},"issued":{"date-parts":[["2024",5,2]]}},"label":"page"},{"id":50,"uris":["http://zotero.org/users/local/bjn5mCLu/items/ENUAI4SW"],"itemData":{"id":50,"type":"webpage","abstract":"The world's leading online dictionary: English definitions, synonyms, word origins, example sentences, word games, and more. A trusted authority for 25+ years!","container-title":"Dictionary.com","language":"en","title":"Dictionary.com | Meanings &amp; Definitions of English Words","URL":"https://www.dictionary.com/browse/mmo","accessed":{"date-parts":[["2024",5,16]]},"issued":{"date-parts":[["2024",5,16]]}},"label":"page"}],"schema":"https://github.com/citation-style-language/schema/raw/master/csl-citation.json"} </w:instrText>
      </w:r>
      <w:r w:rsidR="002B2DCD">
        <w:fldChar w:fldCharType="separate"/>
      </w:r>
      <w:r w:rsidR="002B2DCD" w:rsidRPr="002B2DCD">
        <w:t>[14], [19]</w:t>
      </w:r>
      <w:r w:rsidR="002B2DCD">
        <w:fldChar w:fldCharType="end"/>
      </w:r>
      <w:r w:rsidR="002B2DCD">
        <w:t>.</w:t>
      </w:r>
    </w:p>
    <w:p w14:paraId="618351F9" w14:textId="78831CD9" w:rsidR="002B2DCD" w:rsidRDefault="004543D1" w:rsidP="00356C4A">
      <w:r>
        <w:t xml:space="preserve">Alrededor </w:t>
      </w:r>
      <w:r w:rsidR="002B2DCD">
        <w:t>del año 2000 nacieron juegos multijugador que han conseguido perdurar durante más de dos décadas</w:t>
      </w:r>
      <w:r>
        <w:t xml:space="preserve">, como es el caso de la saga Counter Strike, que apareció por primera vez en el año 1999 y 25 años después, sigue teniendo más de un millón de jugadores activos a diario </w:t>
      </w:r>
      <w:r>
        <w:fldChar w:fldCharType="begin"/>
      </w:r>
      <w:r>
        <w:instrText xml:space="preserve"> ADDIN ZOTERO_ITEM CSL_CITATION {"citationID":"nuVyPHLW","properties":{"formattedCitation":"[20]","plainCitation":"[20]","noteIndex":0},"citationItems":[{"id":52,"uris":["http://zotero.org/users/local/bjn5mCLu/items/98NBAT22"],"itemData":{"id":52,"type":"webpage","abstract":"Steam player count for Counter-Strike 2 is currently 946717 players live. Counter-Strike 2 had an all-time peak of 1818773 concurrent players on 6 May 2023.","container-title":"SteamDB","language":"en","title":"Counter-Strike 2 Steam Charts","URL":"https://steamdb.info/app/730/charts/","accessed":{"date-parts":[["2024",5,16]]}}}],"schema":"https://github.com/citation-style-language/schema/raw/master/csl-citation.json"} </w:instrText>
      </w:r>
      <w:r>
        <w:fldChar w:fldCharType="separate"/>
      </w:r>
      <w:r w:rsidRPr="004543D1">
        <w:t>[20]</w:t>
      </w:r>
      <w:r>
        <w:fldChar w:fldCharType="end"/>
      </w:r>
      <w:r>
        <w:t>.</w:t>
      </w:r>
    </w:p>
    <w:p w14:paraId="079F9E4D" w14:textId="240B75CA" w:rsidR="004543D1" w:rsidRPr="002B2DCD" w:rsidRDefault="004543D1" w:rsidP="00356C4A">
      <w:r>
        <w:t xml:space="preserve">A partir de aquí, la industria del videojuego ha seguido </w:t>
      </w:r>
      <w:r w:rsidR="00E31B97">
        <w:t xml:space="preserve">un curso estable. En la actualidad, </w:t>
      </w:r>
      <w:r w:rsidR="00C061C0">
        <w:t xml:space="preserve">se pueden observar todo tipo de juegos multijugador con una alta cantidad de jugadores activos, desde MMOs hasta juegos cooperativos de 2 a 4 jugadores simultáneos. Según SteamDB, una plataforma que recopila información de la plataforma de distribución de videojuegos llamada Steam, la cifra de usuarios simultáneos interactuando </w:t>
      </w:r>
      <w:r w:rsidR="009D2ADC">
        <w:t>en</w:t>
      </w:r>
      <w:r w:rsidR="00C061C0">
        <w:t xml:space="preserve"> algún juego multijugador oscila entre los 5 millones y 11 millones de usuarios, dependiendo del momento del día </w:t>
      </w:r>
      <w:r w:rsidR="00C061C0">
        <w:fldChar w:fldCharType="begin"/>
      </w:r>
      <w:r w:rsidR="00C061C0">
        <w:instrText xml:space="preserve"> ADDIN ZOTERO_ITEM CSL_CITATION {"citationID":"F37MATXt","properties":{"formattedCitation":"[21]","plainCitation":"[21]","noteIndex":0},"citationItems":[{"id":54,"uris":["http://zotero.org/users/local/bjn5mCLu/items/P7PPLLZ5"],"itemData":{"id":54,"type":"webpage","abstract":"High-resolution charts with concurrent player counts for all Steam games, including historic data and stats. View most played games on Steam. View Steam player counts.","container-title":"SteamDB","language":"en","title":"Most played Multiplayer Games Steam Charts","URL":"https://steamdb.info/charts/?tagid=3859","accessed":{"date-parts":[["2024",5,16]]}}}],"schema":"https://github.com/citation-style-language/schema/raw/master/csl-citation.json"} </w:instrText>
      </w:r>
      <w:r w:rsidR="00C061C0">
        <w:fldChar w:fldCharType="separate"/>
      </w:r>
      <w:r w:rsidR="00C061C0" w:rsidRPr="00C061C0">
        <w:t>[21]</w:t>
      </w:r>
      <w:r w:rsidR="00C061C0">
        <w:fldChar w:fldCharType="end"/>
      </w:r>
      <w:r w:rsidR="00C061C0">
        <w:t>.</w:t>
      </w:r>
    </w:p>
    <w:p w14:paraId="769CAB1C" w14:textId="47803317" w:rsidR="008D0010" w:rsidRDefault="008D0010" w:rsidP="008D0010">
      <w:pPr>
        <w:pStyle w:val="Epgrafe"/>
      </w:pPr>
      <w:commentRangeStart w:id="15"/>
      <w:r w:rsidRPr="008F776D">
        <w:t>2.1.3.</w:t>
      </w:r>
      <w:r w:rsidRPr="008F776D">
        <w:tab/>
      </w:r>
      <w:r w:rsidR="003E3C0D">
        <w:t>Topologías de red en el diseño de juegos multijugador</w:t>
      </w:r>
      <w:commentRangeEnd w:id="15"/>
      <w:r w:rsidR="00242492">
        <w:rPr>
          <w:rStyle w:val="Refdecomentario"/>
          <w:rFonts w:eastAsia="Calibri" w:cs="Times New Roman"/>
          <w:b w:val="0"/>
          <w:iCs w:val="0"/>
          <w:spacing w:val="0"/>
          <w:kern w:val="0"/>
        </w:rPr>
        <w:commentReference w:id="15"/>
      </w:r>
    </w:p>
    <w:p w14:paraId="5578F473" w14:textId="280ADE01" w:rsidR="003E3C0D" w:rsidRPr="003E3C0D" w:rsidRDefault="003E3C0D" w:rsidP="003E3C0D"/>
    <w:p w14:paraId="735D3E90" w14:textId="77777777" w:rsidR="008D0010" w:rsidRDefault="008D0010" w:rsidP="008D0010">
      <w:pPr>
        <w:pStyle w:val="Epgrafe"/>
      </w:pPr>
      <w:r>
        <w:t>2.2.</w:t>
      </w:r>
      <w:r>
        <w:tab/>
        <w:t xml:space="preserve">El género </w:t>
      </w:r>
      <w:r w:rsidRPr="006427D0">
        <w:rPr>
          <w:i/>
          <w:iCs w:val="0"/>
        </w:rPr>
        <w:t>roguelike</w:t>
      </w:r>
    </w:p>
    <w:p w14:paraId="5B362202" w14:textId="77777777" w:rsidR="008D0010" w:rsidRDefault="008D0010" w:rsidP="008D0010"/>
    <w:p w14:paraId="69C5A060" w14:textId="46C37EC4" w:rsidR="004A2E50" w:rsidRDefault="008D0010" w:rsidP="008D0010">
      <w:pPr>
        <w:pStyle w:val="Epgrafe"/>
      </w:pPr>
      <w:r>
        <w:t>2.3.</w:t>
      </w:r>
      <w:r>
        <w:tab/>
        <w:t>Motores de desarrollo de videojuegos</w:t>
      </w:r>
    </w:p>
    <w:p w14:paraId="2609F094" w14:textId="77777777" w:rsidR="008D0010" w:rsidRPr="008D0010" w:rsidRDefault="008D0010" w:rsidP="008D0010"/>
    <w:p w14:paraId="56B4F81F" w14:textId="779FA8EE" w:rsidR="003D0578" w:rsidRPr="009828E2" w:rsidRDefault="003D0578">
      <w:pPr>
        <w:jc w:val="left"/>
      </w:pPr>
      <w:r w:rsidRPr="009828E2">
        <w:br w:type="page"/>
      </w:r>
    </w:p>
    <w:p w14:paraId="4320B356" w14:textId="4298F176" w:rsidR="003D0578" w:rsidRPr="009828E2" w:rsidRDefault="00BE13BF" w:rsidP="003D0578">
      <w:pPr>
        <w:pStyle w:val="Captulo"/>
        <w:numPr>
          <w:ilvl w:val="0"/>
          <w:numId w:val="12"/>
        </w:numPr>
      </w:pPr>
      <w:bookmarkStart w:id="16" w:name="_Toc166609922"/>
      <w:bookmarkStart w:id="17" w:name="_Toc166684100"/>
      <w:r w:rsidRPr="009828E2">
        <w:lastRenderedPageBreak/>
        <w:t>ANÁLISIS</w:t>
      </w:r>
      <w:bookmarkEnd w:id="16"/>
      <w:bookmarkEnd w:id="17"/>
    </w:p>
    <w:p w14:paraId="12D772B6" w14:textId="77777777" w:rsidR="00EC388A" w:rsidRDefault="00EC388A" w:rsidP="00EC388A">
      <w:bookmarkStart w:id="18" w:name="_Toc166609923"/>
      <w:bookmarkStart w:id="19" w:name="_Toc166684101"/>
    </w:p>
    <w:p w14:paraId="6C683A54" w14:textId="0C89859C" w:rsidR="00C470E4" w:rsidRPr="009828E2" w:rsidRDefault="00C470E4" w:rsidP="00C470E4">
      <w:pPr>
        <w:pStyle w:val="Epgrafe"/>
        <w:numPr>
          <w:ilvl w:val="1"/>
          <w:numId w:val="12"/>
        </w:numPr>
      </w:pPr>
      <w:r w:rsidRPr="009828E2">
        <w:t>Definición de los requisitos</w:t>
      </w:r>
      <w:bookmarkEnd w:id="18"/>
      <w:bookmarkEnd w:id="19"/>
    </w:p>
    <w:p w14:paraId="2E2C48AC" w14:textId="77777777" w:rsidR="0053367A" w:rsidRPr="009828E2" w:rsidRDefault="0053367A" w:rsidP="0053367A"/>
    <w:p w14:paraId="62C5249C" w14:textId="276290B8" w:rsidR="00C470E4" w:rsidRPr="009828E2" w:rsidRDefault="00C470E4" w:rsidP="00C470E4">
      <w:pPr>
        <w:pStyle w:val="Epgrafe"/>
        <w:numPr>
          <w:ilvl w:val="2"/>
          <w:numId w:val="12"/>
        </w:numPr>
      </w:pPr>
      <w:bookmarkStart w:id="20" w:name="_Toc166609924"/>
      <w:bookmarkStart w:id="21" w:name="_Toc166684102"/>
      <w:r w:rsidRPr="009828E2">
        <w:t>Requisitos de usuario</w:t>
      </w:r>
      <w:bookmarkEnd w:id="20"/>
      <w:bookmarkEnd w:id="21"/>
    </w:p>
    <w:p w14:paraId="5B4A06CB" w14:textId="77777777" w:rsidR="0053367A" w:rsidRPr="009828E2" w:rsidRDefault="0053367A" w:rsidP="0053367A"/>
    <w:p w14:paraId="19469A9C" w14:textId="53670618" w:rsidR="00C470E4" w:rsidRPr="009828E2" w:rsidRDefault="00C470E4" w:rsidP="00C470E4">
      <w:pPr>
        <w:pStyle w:val="Epgrafe"/>
        <w:numPr>
          <w:ilvl w:val="2"/>
          <w:numId w:val="12"/>
        </w:numPr>
      </w:pPr>
      <w:bookmarkStart w:id="22" w:name="_Toc166609925"/>
      <w:bookmarkStart w:id="23" w:name="_Toc166684103"/>
      <w:r w:rsidRPr="009828E2">
        <w:t>Requisitos de software</w:t>
      </w:r>
      <w:bookmarkEnd w:id="22"/>
      <w:bookmarkEnd w:id="23"/>
    </w:p>
    <w:p w14:paraId="33F68F8B" w14:textId="77777777" w:rsidR="0053367A" w:rsidRPr="009828E2" w:rsidRDefault="0053367A" w:rsidP="0053367A"/>
    <w:p w14:paraId="663CA0EA" w14:textId="46B92E9F" w:rsidR="00C470E4" w:rsidRPr="009828E2" w:rsidRDefault="00C470E4" w:rsidP="00C470E4">
      <w:pPr>
        <w:pStyle w:val="Epgrafe"/>
        <w:numPr>
          <w:ilvl w:val="1"/>
          <w:numId w:val="12"/>
        </w:numPr>
      </w:pPr>
      <w:bookmarkStart w:id="24" w:name="_Toc166609926"/>
      <w:bookmarkStart w:id="25" w:name="_Toc166684104"/>
      <w:r w:rsidRPr="009828E2">
        <w:t>Casos de uso</w:t>
      </w:r>
      <w:bookmarkEnd w:id="24"/>
      <w:bookmarkEnd w:id="25"/>
    </w:p>
    <w:p w14:paraId="7B367334" w14:textId="77777777" w:rsidR="0053367A" w:rsidRPr="009828E2" w:rsidRDefault="0053367A" w:rsidP="0053367A"/>
    <w:p w14:paraId="78B3C5CC" w14:textId="3743F459" w:rsidR="00C470E4" w:rsidRPr="009828E2" w:rsidRDefault="00C470E4" w:rsidP="00C470E4">
      <w:pPr>
        <w:pStyle w:val="Epgrafe"/>
        <w:numPr>
          <w:ilvl w:val="1"/>
          <w:numId w:val="12"/>
        </w:numPr>
      </w:pPr>
      <w:bookmarkStart w:id="26" w:name="_Toc166609927"/>
      <w:bookmarkStart w:id="27" w:name="_Toc166684105"/>
      <w:r w:rsidRPr="009828E2">
        <w:t>Matriz de trazabilidad</w:t>
      </w:r>
      <w:bookmarkEnd w:id="26"/>
      <w:bookmarkEnd w:id="27"/>
    </w:p>
    <w:p w14:paraId="45C37054" w14:textId="77777777" w:rsidR="0053367A" w:rsidRPr="009828E2" w:rsidRDefault="0053367A" w:rsidP="0053367A"/>
    <w:p w14:paraId="2B55F67B" w14:textId="51BE361D" w:rsidR="00C470E4" w:rsidRPr="009828E2" w:rsidRDefault="00727560" w:rsidP="00D3593A">
      <w:pPr>
        <w:pStyle w:val="Epgrafe"/>
        <w:numPr>
          <w:ilvl w:val="1"/>
          <w:numId w:val="12"/>
        </w:numPr>
      </w:pPr>
      <w:bookmarkStart w:id="28" w:name="_Toc166609928"/>
      <w:bookmarkStart w:id="29" w:name="_Toc166684106"/>
      <w:r w:rsidRPr="009828E2">
        <w:t>Tecnologías utilizadas</w:t>
      </w:r>
      <w:bookmarkEnd w:id="28"/>
      <w:bookmarkEnd w:id="29"/>
    </w:p>
    <w:p w14:paraId="58942651" w14:textId="77777777" w:rsidR="0053367A" w:rsidRPr="009828E2" w:rsidRDefault="0053367A" w:rsidP="0053367A"/>
    <w:p w14:paraId="0FE16B86" w14:textId="0B54B1B9" w:rsidR="00D3593A" w:rsidRPr="009828E2" w:rsidRDefault="00D3593A" w:rsidP="00D3593A">
      <w:pPr>
        <w:pStyle w:val="Epgrafe"/>
        <w:numPr>
          <w:ilvl w:val="1"/>
          <w:numId w:val="12"/>
        </w:numPr>
      </w:pPr>
      <w:bookmarkStart w:id="30" w:name="_Toc166609929"/>
      <w:bookmarkStart w:id="31" w:name="_Toc166684107"/>
      <w:r w:rsidRPr="009828E2">
        <w:t>Metodología de desarrollo utilizada</w:t>
      </w:r>
      <w:bookmarkEnd w:id="30"/>
      <w:bookmarkEnd w:id="31"/>
    </w:p>
    <w:p w14:paraId="7762D9B4" w14:textId="7B952471" w:rsidR="00D3593A" w:rsidRPr="009828E2" w:rsidRDefault="00D3593A" w:rsidP="00D3593A">
      <w:r w:rsidRPr="009828E2">
        <w:rPr>
          <w:highlight w:val="yellow"/>
        </w:rPr>
        <w:t>Explicar qué tecnología se va a utilizar en el desarrollo del proyecto y por qué (</w:t>
      </w:r>
      <w:r w:rsidR="009A1165" w:rsidRPr="009828E2">
        <w:rPr>
          <w:highlight w:val="yellow"/>
        </w:rPr>
        <w:t>Kanban es posiblemente la que se utilice</w:t>
      </w:r>
      <w:r w:rsidRPr="009828E2">
        <w:rPr>
          <w:highlight w:val="yellow"/>
        </w:rPr>
        <w:t>)</w:t>
      </w:r>
    </w:p>
    <w:p w14:paraId="261014D1" w14:textId="55D049FC" w:rsidR="00D3593A" w:rsidRPr="009828E2" w:rsidRDefault="00D3593A" w:rsidP="00D3593A"/>
    <w:p w14:paraId="0242A16A" w14:textId="0B47BE83" w:rsidR="003D0578" w:rsidRPr="009828E2" w:rsidRDefault="003D0578">
      <w:pPr>
        <w:jc w:val="left"/>
      </w:pPr>
      <w:r w:rsidRPr="009828E2">
        <w:br w:type="page"/>
      </w:r>
    </w:p>
    <w:p w14:paraId="5A646807" w14:textId="7B891723" w:rsidR="003D0578" w:rsidRPr="009828E2" w:rsidRDefault="00BE13BF" w:rsidP="003D0578">
      <w:pPr>
        <w:pStyle w:val="Captulo"/>
        <w:numPr>
          <w:ilvl w:val="0"/>
          <w:numId w:val="12"/>
        </w:numPr>
      </w:pPr>
      <w:bookmarkStart w:id="32" w:name="_Toc166609930"/>
      <w:bookmarkStart w:id="33" w:name="_Toc166684108"/>
      <w:r w:rsidRPr="009828E2">
        <w:lastRenderedPageBreak/>
        <w:t>DISEÑO</w:t>
      </w:r>
      <w:bookmarkEnd w:id="32"/>
      <w:bookmarkEnd w:id="33"/>
    </w:p>
    <w:p w14:paraId="6A7941E6" w14:textId="77777777" w:rsidR="003D0578" w:rsidRPr="009828E2" w:rsidRDefault="003D0578" w:rsidP="003D0578"/>
    <w:p w14:paraId="30E2286F" w14:textId="6F3608BB" w:rsidR="003D0578" w:rsidRPr="009828E2" w:rsidRDefault="003D0578">
      <w:pPr>
        <w:jc w:val="left"/>
      </w:pPr>
      <w:r w:rsidRPr="009828E2">
        <w:br w:type="page"/>
      </w:r>
    </w:p>
    <w:p w14:paraId="26994E36" w14:textId="04B6A116" w:rsidR="000E10E4" w:rsidRPr="009828E2" w:rsidRDefault="00BE13BF" w:rsidP="003D0578">
      <w:pPr>
        <w:pStyle w:val="Captulo"/>
        <w:numPr>
          <w:ilvl w:val="0"/>
          <w:numId w:val="12"/>
        </w:numPr>
      </w:pPr>
      <w:bookmarkStart w:id="34" w:name="_Toc166609931"/>
      <w:bookmarkStart w:id="35" w:name="_Toc166684109"/>
      <w:r w:rsidRPr="009828E2">
        <w:lastRenderedPageBreak/>
        <w:t>EVALUACIÓN</w:t>
      </w:r>
      <w:bookmarkEnd w:id="34"/>
      <w:bookmarkEnd w:id="35"/>
    </w:p>
    <w:p w14:paraId="4FD94366" w14:textId="77777777" w:rsidR="000E10E4" w:rsidRPr="009828E2" w:rsidRDefault="000E10E4" w:rsidP="000E10E4"/>
    <w:p w14:paraId="6D402725" w14:textId="512AAC61" w:rsidR="00EB6D05" w:rsidRPr="009828E2" w:rsidRDefault="00EB6D05">
      <w:pPr>
        <w:jc w:val="left"/>
      </w:pPr>
      <w:r w:rsidRPr="009828E2">
        <w:br w:type="page"/>
      </w:r>
    </w:p>
    <w:p w14:paraId="542479B1" w14:textId="4BF99863" w:rsidR="00B0708A" w:rsidRPr="009828E2" w:rsidRDefault="00BE13BF" w:rsidP="003D0578">
      <w:pPr>
        <w:pStyle w:val="Captulo"/>
        <w:numPr>
          <w:ilvl w:val="0"/>
          <w:numId w:val="12"/>
        </w:numPr>
      </w:pPr>
      <w:bookmarkStart w:id="36" w:name="_Toc166609932"/>
      <w:bookmarkStart w:id="37" w:name="_Toc166684110"/>
      <w:r w:rsidRPr="009828E2">
        <w:lastRenderedPageBreak/>
        <w:t>PLANIFICACIÓN</w:t>
      </w:r>
      <w:bookmarkEnd w:id="36"/>
      <w:bookmarkEnd w:id="37"/>
    </w:p>
    <w:p w14:paraId="2E9490FE" w14:textId="77777777" w:rsidR="00B0708A" w:rsidRPr="009828E2" w:rsidRDefault="00B0708A" w:rsidP="00B0708A"/>
    <w:p w14:paraId="485375B4" w14:textId="44D758BA" w:rsidR="00B0708A" w:rsidRPr="009828E2" w:rsidRDefault="00B0708A">
      <w:pPr>
        <w:jc w:val="left"/>
      </w:pPr>
      <w:r w:rsidRPr="009828E2">
        <w:br w:type="page"/>
      </w:r>
    </w:p>
    <w:p w14:paraId="10542818" w14:textId="5C5A824A" w:rsidR="00C575D1" w:rsidRPr="009828E2" w:rsidRDefault="00BE13BF" w:rsidP="003D0578">
      <w:pPr>
        <w:pStyle w:val="Captulo"/>
        <w:numPr>
          <w:ilvl w:val="0"/>
          <w:numId w:val="12"/>
        </w:numPr>
      </w:pPr>
      <w:bookmarkStart w:id="38" w:name="_Toc166609933"/>
      <w:bookmarkStart w:id="39" w:name="_Toc166684111"/>
      <w:r w:rsidRPr="009828E2">
        <w:lastRenderedPageBreak/>
        <w:t>MARCO REGULADOR</w:t>
      </w:r>
      <w:bookmarkEnd w:id="38"/>
      <w:bookmarkEnd w:id="39"/>
    </w:p>
    <w:p w14:paraId="701885BF" w14:textId="77777777" w:rsidR="00417691" w:rsidRPr="009828E2" w:rsidRDefault="00417691" w:rsidP="00417691">
      <w:pPr>
        <w:rPr>
          <w:highlight w:val="yellow"/>
        </w:rPr>
      </w:pPr>
      <w:r w:rsidRPr="009828E2">
        <w:rPr>
          <w:highlight w:val="yellow"/>
        </w:rPr>
        <w:t>El TFG deberá incorporar el desarrollo de uno o varios de los siguientes apartados:</w:t>
      </w:r>
    </w:p>
    <w:p w14:paraId="77CFF3A8" w14:textId="77777777" w:rsidR="00417691" w:rsidRPr="009828E2" w:rsidRDefault="00417691" w:rsidP="00417691">
      <w:pPr>
        <w:pStyle w:val="Prrafodelista"/>
        <w:numPr>
          <w:ilvl w:val="0"/>
          <w:numId w:val="14"/>
        </w:numPr>
        <w:rPr>
          <w:highlight w:val="yellow"/>
        </w:rPr>
      </w:pPr>
      <w:r w:rsidRPr="009828E2">
        <w:rPr>
          <w:highlight w:val="yellow"/>
        </w:rPr>
        <w:t>Análisis de la legislación aplicable sobre la implementación descrita en el trabajo (riesgos, responsabilidades profesionales, responsabilidades éticas, riesgos laborales, privacidad y seguridad, etc.).</w:t>
      </w:r>
    </w:p>
    <w:p w14:paraId="7FC37D39" w14:textId="77777777" w:rsidR="00417691" w:rsidRPr="009828E2" w:rsidRDefault="00417691" w:rsidP="00417691">
      <w:pPr>
        <w:pStyle w:val="Prrafodelista"/>
        <w:numPr>
          <w:ilvl w:val="0"/>
          <w:numId w:val="14"/>
        </w:numPr>
        <w:rPr>
          <w:highlight w:val="yellow"/>
        </w:rPr>
      </w:pPr>
      <w:r w:rsidRPr="009828E2">
        <w:rPr>
          <w:highlight w:val="yellow"/>
        </w:rPr>
        <w:t>Estándares técnicos, si son aplicables (sobre tecnología desarrollada, implantada, sobre lenguajes de programación o herramientas utilizados, etc.).</w:t>
      </w:r>
    </w:p>
    <w:p w14:paraId="09A7E407" w14:textId="77777777" w:rsidR="00417691" w:rsidRPr="009828E2" w:rsidRDefault="00417691" w:rsidP="00417691">
      <w:pPr>
        <w:pStyle w:val="Prrafodelista"/>
        <w:numPr>
          <w:ilvl w:val="0"/>
          <w:numId w:val="14"/>
        </w:numPr>
        <w:rPr>
          <w:highlight w:val="yellow"/>
        </w:rPr>
      </w:pPr>
      <w:r w:rsidRPr="009828E2">
        <w:rPr>
          <w:highlight w:val="yellow"/>
        </w:rPr>
        <w:t>Estudio de las cuestiones relacionadas con la propiedad intelectual de la idea (patentabilidad, protección…), por ejemplo, si es un trabajo teórico.</w:t>
      </w:r>
    </w:p>
    <w:p w14:paraId="7EB8559C" w14:textId="77777777" w:rsidR="00C575D1" w:rsidRPr="009828E2" w:rsidRDefault="00C575D1" w:rsidP="00C575D1"/>
    <w:p w14:paraId="7046C6BD" w14:textId="664339D1" w:rsidR="00447417" w:rsidRPr="009828E2" w:rsidRDefault="00447417">
      <w:pPr>
        <w:jc w:val="left"/>
      </w:pPr>
      <w:r w:rsidRPr="009828E2">
        <w:br w:type="page"/>
      </w:r>
    </w:p>
    <w:p w14:paraId="5EB3C4EB" w14:textId="3EBDDA15" w:rsidR="00B0708A" w:rsidRPr="009828E2" w:rsidRDefault="00BE13BF" w:rsidP="003D0578">
      <w:pPr>
        <w:pStyle w:val="Captulo"/>
        <w:numPr>
          <w:ilvl w:val="0"/>
          <w:numId w:val="12"/>
        </w:numPr>
      </w:pPr>
      <w:bookmarkStart w:id="40" w:name="_Toc166609934"/>
      <w:bookmarkStart w:id="41" w:name="_Toc166684112"/>
      <w:r w:rsidRPr="009828E2">
        <w:lastRenderedPageBreak/>
        <w:t xml:space="preserve">ENTORNO </w:t>
      </w:r>
      <w:bookmarkEnd w:id="40"/>
      <w:r w:rsidR="00E60E90" w:rsidRPr="009828E2">
        <w:t>SOCIOECONÓMICO</w:t>
      </w:r>
      <w:bookmarkEnd w:id="41"/>
    </w:p>
    <w:p w14:paraId="2C63026E" w14:textId="3955597A" w:rsidR="00B0708A" w:rsidRPr="009828E2" w:rsidRDefault="00C575D1" w:rsidP="00C575D1">
      <w:pPr>
        <w:pStyle w:val="Epgrafe"/>
        <w:numPr>
          <w:ilvl w:val="1"/>
          <w:numId w:val="12"/>
        </w:numPr>
      </w:pPr>
      <w:bookmarkStart w:id="42" w:name="_Toc166609935"/>
      <w:bookmarkStart w:id="43" w:name="_Toc166684113"/>
      <w:r w:rsidRPr="009828E2">
        <w:t>Presupuesto</w:t>
      </w:r>
      <w:bookmarkEnd w:id="42"/>
      <w:bookmarkEnd w:id="43"/>
    </w:p>
    <w:p w14:paraId="567513D9" w14:textId="77777777" w:rsidR="00447417" w:rsidRPr="009828E2" w:rsidRDefault="00447417" w:rsidP="00447417">
      <w:pPr>
        <w:rPr>
          <w:highlight w:val="yellow"/>
        </w:rPr>
      </w:pPr>
      <w:r w:rsidRPr="009828E2">
        <w:rPr>
          <w:highlight w:val="yellow"/>
        </w:rPr>
        <w:t>Presupuesto de la elaboración del TFG.</w:t>
      </w:r>
    </w:p>
    <w:p w14:paraId="001B091C" w14:textId="611B6DAA" w:rsidR="00C575D1" w:rsidRPr="009828E2" w:rsidRDefault="00C575D1" w:rsidP="00BE13BF">
      <w:pPr>
        <w:pStyle w:val="Epgrafe"/>
        <w:numPr>
          <w:ilvl w:val="1"/>
          <w:numId w:val="12"/>
        </w:numPr>
      </w:pPr>
      <w:bookmarkStart w:id="44" w:name="_Toc166609936"/>
      <w:bookmarkStart w:id="45" w:name="_Toc166684114"/>
      <w:r w:rsidRPr="009828E2">
        <w:t xml:space="preserve">Impacto </w:t>
      </w:r>
      <w:bookmarkEnd w:id="44"/>
      <w:r w:rsidR="00E60E90" w:rsidRPr="009828E2">
        <w:t>socioeconómico</w:t>
      </w:r>
      <w:bookmarkEnd w:id="45"/>
    </w:p>
    <w:p w14:paraId="577BC66C" w14:textId="71457125" w:rsidR="00C575D1" w:rsidRPr="009828E2" w:rsidRDefault="00C575D1" w:rsidP="00C575D1">
      <w:pPr>
        <w:rPr>
          <w:highlight w:val="yellow"/>
        </w:rPr>
      </w:pPr>
      <w:r w:rsidRPr="009828E2">
        <w:rPr>
          <w:highlight w:val="yellow"/>
        </w:rPr>
        <w:t xml:space="preserve">Impacto socioeconómico (impacto económico, social, medioambiental, ético, etc.) esperado de la aplicación del resultado del proyecto, plan de explotación </w:t>
      </w:r>
      <w:r w:rsidR="008D0010" w:rsidRPr="009828E2">
        <w:rPr>
          <w:highlight w:val="yellow"/>
        </w:rPr>
        <w:t>de este</w:t>
      </w:r>
      <w:r w:rsidRPr="009828E2">
        <w:rPr>
          <w:highlight w:val="yellow"/>
        </w:rPr>
        <w:t>, o consideraciones sobre aspectos económicos de la temática del trabajo. Para trabajos teóricos, se debe detallar en qué aplicaciones prácticas podría utilizarse y qué impacto socioeconómico podría generar en el sector de aplicación.</w:t>
      </w:r>
    </w:p>
    <w:p w14:paraId="3510AEB6" w14:textId="13A7DA26" w:rsidR="00EB6D05" w:rsidRPr="009828E2" w:rsidRDefault="00EB6D05">
      <w:pPr>
        <w:jc w:val="left"/>
      </w:pPr>
      <w:r w:rsidRPr="009828E2">
        <w:br w:type="page"/>
      </w:r>
    </w:p>
    <w:p w14:paraId="06F9E90B" w14:textId="123DF715" w:rsidR="003D0578" w:rsidRPr="009828E2" w:rsidRDefault="00BE13BF" w:rsidP="00F73506">
      <w:pPr>
        <w:pStyle w:val="Captulo"/>
        <w:numPr>
          <w:ilvl w:val="0"/>
          <w:numId w:val="12"/>
        </w:numPr>
      </w:pPr>
      <w:bookmarkStart w:id="46" w:name="_Toc166609937"/>
      <w:bookmarkStart w:id="47" w:name="_Toc166684115"/>
      <w:r w:rsidRPr="009828E2">
        <w:lastRenderedPageBreak/>
        <w:t>CONCLUSIONES</w:t>
      </w:r>
      <w:bookmarkEnd w:id="46"/>
      <w:bookmarkEnd w:id="47"/>
    </w:p>
    <w:p w14:paraId="43B5ACBC" w14:textId="77777777" w:rsidR="003D0578" w:rsidRPr="009828E2" w:rsidRDefault="003D0578" w:rsidP="003D0578"/>
    <w:p w14:paraId="738FBE0E" w14:textId="6C7B08BC" w:rsidR="003D0578" w:rsidRPr="009828E2" w:rsidRDefault="003D0578">
      <w:pPr>
        <w:jc w:val="left"/>
      </w:pPr>
      <w:r w:rsidRPr="009828E2">
        <w:br w:type="page"/>
      </w:r>
    </w:p>
    <w:p w14:paraId="470AF2A2" w14:textId="61605934" w:rsidR="003D0578" w:rsidRPr="009828E2" w:rsidRDefault="00BE13BF" w:rsidP="00BE13BF">
      <w:pPr>
        <w:pStyle w:val="Captulo"/>
      </w:pPr>
      <w:bookmarkStart w:id="48" w:name="_Toc166609938"/>
      <w:bookmarkStart w:id="49" w:name="_Toc166684116"/>
      <w:r w:rsidRPr="009828E2">
        <w:lastRenderedPageBreak/>
        <w:t>BIBLIOGRAFÍA</w:t>
      </w:r>
      <w:bookmarkEnd w:id="48"/>
      <w:bookmarkEnd w:id="49"/>
    </w:p>
    <w:p w14:paraId="46B4F91E" w14:textId="77777777" w:rsidR="00C061C0" w:rsidRPr="00C061C0" w:rsidRDefault="003E3376" w:rsidP="00C061C0">
      <w:pPr>
        <w:pStyle w:val="Bibliografa"/>
      </w:pPr>
      <w:r w:rsidRPr="009828E2">
        <w:rPr>
          <w:lang w:eastAsia="es-ES"/>
        </w:rPr>
        <w:fldChar w:fldCharType="begin"/>
      </w:r>
      <w:r w:rsidRPr="0095729C">
        <w:rPr>
          <w:lang w:val="en-US" w:eastAsia="es-ES"/>
        </w:rPr>
        <w:instrText xml:space="preserve"> ADDIN ZOTERO_BIBL {"uncited":[],"omitted":[],"custom":[]} CSL_BIBLIOGRAPHY </w:instrText>
      </w:r>
      <w:r w:rsidRPr="009828E2">
        <w:rPr>
          <w:lang w:eastAsia="es-ES"/>
        </w:rPr>
        <w:fldChar w:fldCharType="separate"/>
      </w:r>
      <w:r w:rsidR="00C061C0" w:rsidRPr="00C061C0">
        <w:rPr>
          <w:lang w:val="en-US"/>
        </w:rPr>
        <w:t>[1]</w:t>
      </w:r>
      <w:r w:rsidR="00C061C0" w:rsidRPr="00C061C0">
        <w:rPr>
          <w:lang w:val="en-US"/>
        </w:rPr>
        <w:tab/>
        <w:t xml:space="preserve">P. Rao, «50 Years of Video Game Industry Revenues, by Platform», Visual Capitalist. </w:t>
      </w:r>
      <w:r w:rsidR="00C061C0" w:rsidRPr="00C061C0">
        <w:t>Accedido: 15 de mayo de 2024. [En línea]. Disponible en: https://www.visualcapitalist.com/video-game-industry-revenues-by-platform/</w:t>
      </w:r>
    </w:p>
    <w:p w14:paraId="27C5D741" w14:textId="77777777" w:rsidR="00C061C0" w:rsidRPr="00C061C0" w:rsidRDefault="00C061C0" w:rsidP="00C061C0">
      <w:pPr>
        <w:pStyle w:val="Bibliografa"/>
      </w:pPr>
      <w:r w:rsidRPr="00C061C0">
        <w:t>[2]</w:t>
      </w:r>
      <w:r w:rsidRPr="00C061C0">
        <w:tab/>
        <w:t>«LÍDERES DEL ENTRETENIMIENTO: “¿QUIÉN MERECE SER REY?” | LinkedIn». Accedido: 15 de mayo de 2024. [En línea]. Disponible en: https://www.linkedin.com/pulse/l%C3%ADderes-del-entretenimiento-qui%C3%A9n-merece-ser-rey-emilio-hurtado-ruiz/</w:t>
      </w:r>
    </w:p>
    <w:p w14:paraId="6BDFACE8" w14:textId="77777777" w:rsidR="00C061C0" w:rsidRPr="00C061C0" w:rsidRDefault="00C061C0" w:rsidP="00C061C0">
      <w:pPr>
        <w:pStyle w:val="Bibliografa"/>
      </w:pPr>
      <w:r w:rsidRPr="00C061C0">
        <w:t>[3]</w:t>
      </w:r>
      <w:r w:rsidRPr="00C061C0">
        <w:tab/>
        <w:t>«Estudio mercado videojuegos: ¿Cuánto dinero mueve? (infografía)», Bankinter. Accedido: 15 de mayo de 2024. [En línea]. Disponible en: https://www.bankinter.com/blog/finanzas-personales/mercado-videojuegos-dinero-estudio-espana-mundo</w:t>
      </w:r>
    </w:p>
    <w:p w14:paraId="7EF92761" w14:textId="77777777" w:rsidR="00C061C0" w:rsidRPr="00C061C0" w:rsidRDefault="00C061C0" w:rsidP="00C061C0">
      <w:pPr>
        <w:pStyle w:val="Bibliografa"/>
      </w:pPr>
      <w:r w:rsidRPr="00C061C0">
        <w:rPr>
          <w:lang w:val="en-US"/>
        </w:rPr>
        <w:t>[4]</w:t>
      </w:r>
      <w:r w:rsidRPr="00C061C0">
        <w:rPr>
          <w:lang w:val="en-US"/>
        </w:rPr>
        <w:tab/>
        <w:t>«</w:t>
      </w:r>
      <w:proofErr w:type="spellStart"/>
      <w:r w:rsidRPr="00C061C0">
        <w:rPr>
          <w:lang w:val="en-US"/>
        </w:rPr>
        <w:t>Newzoo’s</w:t>
      </w:r>
      <w:proofErr w:type="spellEnd"/>
      <w:r w:rsidRPr="00C061C0">
        <w:rPr>
          <w:lang w:val="en-US"/>
        </w:rPr>
        <w:t xml:space="preserve"> games market revenue estimates and forecasts by region and segment for 2023», </w:t>
      </w:r>
      <w:proofErr w:type="spellStart"/>
      <w:r w:rsidRPr="00C061C0">
        <w:rPr>
          <w:lang w:val="en-US"/>
        </w:rPr>
        <w:t>Newzoo</w:t>
      </w:r>
      <w:proofErr w:type="spellEnd"/>
      <w:r w:rsidRPr="00C061C0">
        <w:rPr>
          <w:lang w:val="en-US"/>
        </w:rPr>
        <w:t xml:space="preserve">. </w:t>
      </w:r>
      <w:r w:rsidRPr="00C061C0">
        <w:t>Accedido: 15 de mayo de 2024. [En línea]. Disponible en: https://newzoo.com/resources/blog/games-market-estimates-and-forecasts-2023</w:t>
      </w:r>
    </w:p>
    <w:p w14:paraId="3768B20B" w14:textId="77777777" w:rsidR="00C061C0" w:rsidRPr="00C061C0" w:rsidRDefault="00C061C0" w:rsidP="00C061C0">
      <w:pPr>
        <w:pStyle w:val="Bibliografa"/>
      </w:pPr>
      <w:r w:rsidRPr="00C061C0">
        <w:t>[5]</w:t>
      </w:r>
      <w:r w:rsidRPr="00C061C0">
        <w:tab/>
        <w:t>«Plataforma y Editor de desarrollo 3D en tiempo real», Unity. Accedido: 15 de mayo de 2024. [En línea]. Disponible en: https://unity.com/products/unity-engine</w:t>
      </w:r>
    </w:p>
    <w:p w14:paraId="468328F0" w14:textId="77777777" w:rsidR="00C061C0" w:rsidRPr="00C061C0" w:rsidRDefault="00C061C0" w:rsidP="00C061C0">
      <w:pPr>
        <w:pStyle w:val="Bibliografa"/>
      </w:pPr>
      <w:r w:rsidRPr="00C061C0">
        <w:rPr>
          <w:lang w:val="en-US"/>
        </w:rPr>
        <w:t>[6]</w:t>
      </w:r>
      <w:r w:rsidRPr="00C061C0">
        <w:rPr>
          <w:lang w:val="en-US"/>
        </w:rPr>
        <w:tab/>
        <w:t xml:space="preserve">«What platforms are supported by Unity?», Unity. </w:t>
      </w:r>
      <w:r w:rsidRPr="00C061C0">
        <w:t>Accedido: 15 de mayo de 2024. [En línea]. Disponible en: https://support.unity.com/hc/en-us/articles/206336795-What-platforms-are-supported-by-Unity</w:t>
      </w:r>
    </w:p>
    <w:p w14:paraId="30C649F8" w14:textId="77777777" w:rsidR="00C061C0" w:rsidRPr="00C061C0" w:rsidRDefault="00C061C0" w:rsidP="00C061C0">
      <w:pPr>
        <w:pStyle w:val="Bibliografa"/>
      </w:pPr>
      <w:r w:rsidRPr="00C061C0">
        <w:rPr>
          <w:lang w:val="en-US"/>
        </w:rPr>
        <w:t>[7]</w:t>
      </w:r>
      <w:r w:rsidRPr="00C061C0">
        <w:rPr>
          <w:lang w:val="en-US"/>
        </w:rPr>
        <w:tab/>
        <w:t xml:space="preserve">S. Team, «Did you know that 60% of game developers use game engines?», </w:t>
      </w:r>
      <w:proofErr w:type="spellStart"/>
      <w:r w:rsidRPr="00C061C0">
        <w:rPr>
          <w:lang w:val="en-US"/>
        </w:rPr>
        <w:t>SlashData</w:t>
      </w:r>
      <w:proofErr w:type="spellEnd"/>
      <w:r w:rsidRPr="00C061C0">
        <w:rPr>
          <w:lang w:val="en-US"/>
        </w:rPr>
        <w:t xml:space="preserve">. </w:t>
      </w:r>
      <w:r w:rsidRPr="00C061C0">
        <w:t>Accedido: 15 de mayo de 2024. [En línea]. Disponible en: https://www.slashdata.co/post/did-you-know-that-60-of-game-developers-use-game-engines</w:t>
      </w:r>
    </w:p>
    <w:p w14:paraId="42106D36" w14:textId="77777777" w:rsidR="00C061C0" w:rsidRPr="00C061C0" w:rsidRDefault="00C061C0" w:rsidP="00C061C0">
      <w:pPr>
        <w:pStyle w:val="Bibliografa"/>
      </w:pPr>
      <w:r w:rsidRPr="00C061C0">
        <w:rPr>
          <w:lang w:val="en-US"/>
        </w:rPr>
        <w:t>[8]</w:t>
      </w:r>
      <w:r w:rsidRPr="00C061C0">
        <w:rPr>
          <w:lang w:val="en-US"/>
        </w:rPr>
        <w:tab/>
        <w:t xml:space="preserve">U. Technologies, «Unity - Manual: Unity User Manual 2022.3 (LTS)». </w:t>
      </w:r>
      <w:r w:rsidRPr="00C061C0">
        <w:t>Accedido: 15 de mayo de 2024. [En línea]. Disponible en: https://docs.unity3d.com/Manual/index.html</w:t>
      </w:r>
    </w:p>
    <w:p w14:paraId="0B3A7A5A" w14:textId="77777777" w:rsidR="00C061C0" w:rsidRPr="00C061C0" w:rsidRDefault="00C061C0" w:rsidP="00C061C0">
      <w:pPr>
        <w:pStyle w:val="Bibliografa"/>
      </w:pPr>
      <w:r w:rsidRPr="00C061C0">
        <w:t>[9]</w:t>
      </w:r>
      <w:r w:rsidRPr="00C061C0">
        <w:tab/>
      </w:r>
      <w:proofErr w:type="spellStart"/>
      <w:r w:rsidRPr="00C061C0">
        <w:t>BillWagner</w:t>
      </w:r>
      <w:proofErr w:type="spellEnd"/>
      <w:r w:rsidRPr="00C061C0">
        <w:t>, «Un paseo por C#: información general - C#». Accedido: 15 de mayo de 2024. [En línea]. Disponible en: https://learn.microsoft.com/es-es/dotnet/csharp/tour-of-csharp/overview</w:t>
      </w:r>
    </w:p>
    <w:p w14:paraId="5D7477FB" w14:textId="77777777" w:rsidR="00C061C0" w:rsidRPr="00C061C0" w:rsidRDefault="00C061C0" w:rsidP="00C061C0">
      <w:pPr>
        <w:pStyle w:val="Bibliografa"/>
      </w:pPr>
      <w:r w:rsidRPr="00C061C0">
        <w:rPr>
          <w:lang w:val="en-US"/>
        </w:rPr>
        <w:t>[10]</w:t>
      </w:r>
      <w:r w:rsidRPr="00C061C0">
        <w:rPr>
          <w:lang w:val="en-US"/>
        </w:rPr>
        <w:tab/>
        <w:t xml:space="preserve">V. Reports, «Roguelike Game Market Size to Grow USD 57,336 Million in 2030 by 2030 at a CAGR of 12.3% | Valuates Reports». </w:t>
      </w:r>
      <w:r w:rsidRPr="00C061C0">
        <w:t>Accedido: 15 de mayo de 2024. [En línea]. Disponible en: https://www.prnewswire.com/news-releases/roguelike-game-market-size-to-grow-usd-57-336-million-in-2030-by-2030-at-a-cagr-of-12-3--valuates-reports-302079781.html</w:t>
      </w:r>
    </w:p>
    <w:p w14:paraId="582BB53E" w14:textId="77777777" w:rsidR="00C061C0" w:rsidRPr="00C061C0" w:rsidRDefault="00C061C0" w:rsidP="00C061C0">
      <w:pPr>
        <w:pStyle w:val="Bibliografa"/>
      </w:pPr>
      <w:r w:rsidRPr="00C061C0">
        <w:rPr>
          <w:lang w:val="en-US"/>
        </w:rPr>
        <w:t>[11]</w:t>
      </w:r>
      <w:r w:rsidRPr="00C061C0">
        <w:rPr>
          <w:lang w:val="en-US"/>
        </w:rPr>
        <w:tab/>
      </w:r>
      <w:proofErr w:type="spellStart"/>
      <w:r w:rsidRPr="00C061C0">
        <w:rPr>
          <w:lang w:val="en-US"/>
        </w:rPr>
        <w:t>BillWagner</w:t>
      </w:r>
      <w:proofErr w:type="spellEnd"/>
      <w:r w:rsidRPr="00C061C0">
        <w:rPr>
          <w:lang w:val="en-US"/>
        </w:rPr>
        <w:t xml:space="preserve">, «C# identifier names - rules and conventions - C#». </w:t>
      </w:r>
      <w:r w:rsidRPr="00C061C0">
        <w:t>Accedido: 15 de mayo de 2024. [En línea]. Disponible en: https://learn.microsoft.com/en-us/dotnet/csharp/fundamentals/coding-style/identifier-names</w:t>
      </w:r>
    </w:p>
    <w:p w14:paraId="1FD4FC4B" w14:textId="77777777" w:rsidR="00C061C0" w:rsidRPr="00C061C0" w:rsidRDefault="00C061C0" w:rsidP="00C061C0">
      <w:pPr>
        <w:pStyle w:val="Bibliografa"/>
        <w:rPr>
          <w:lang w:val="en-US"/>
        </w:rPr>
      </w:pPr>
      <w:r w:rsidRPr="00C061C0">
        <w:rPr>
          <w:lang w:val="en-US"/>
        </w:rPr>
        <w:t>[12]</w:t>
      </w:r>
      <w:r w:rsidRPr="00C061C0">
        <w:rPr>
          <w:lang w:val="en-US"/>
        </w:rPr>
        <w:tab/>
        <w:t xml:space="preserve">«BNL | </w:t>
      </w:r>
      <w:proofErr w:type="spellStart"/>
      <w:r w:rsidRPr="00C061C0">
        <w:rPr>
          <w:lang w:val="en-US"/>
        </w:rPr>
        <w:t>History:The</w:t>
      </w:r>
      <w:proofErr w:type="spellEnd"/>
      <w:r w:rsidRPr="00C061C0">
        <w:rPr>
          <w:lang w:val="en-US"/>
        </w:rPr>
        <w:t xml:space="preserve"> First Video Game?» </w:t>
      </w:r>
      <w:r w:rsidRPr="00C061C0">
        <w:t xml:space="preserve">Accedido: 16 de mayo de 2024. [En línea]. </w:t>
      </w:r>
      <w:r w:rsidRPr="00C061C0">
        <w:rPr>
          <w:lang w:val="en-US"/>
        </w:rPr>
        <w:t xml:space="preserve">Disponible </w:t>
      </w:r>
      <w:proofErr w:type="spellStart"/>
      <w:r w:rsidRPr="00C061C0">
        <w:rPr>
          <w:lang w:val="en-US"/>
        </w:rPr>
        <w:t>en</w:t>
      </w:r>
      <w:proofErr w:type="spellEnd"/>
      <w:r w:rsidRPr="00C061C0">
        <w:rPr>
          <w:lang w:val="en-US"/>
        </w:rPr>
        <w:t>: https://www.bnl.gov/about/history/firstvideo.php</w:t>
      </w:r>
    </w:p>
    <w:p w14:paraId="48DF8AE2" w14:textId="479DD286" w:rsidR="00C061C0" w:rsidRPr="00C061C0" w:rsidRDefault="00C061C0" w:rsidP="00C061C0">
      <w:pPr>
        <w:pStyle w:val="Bibliografa"/>
        <w:rPr>
          <w:lang w:val="en-US"/>
        </w:rPr>
      </w:pPr>
      <w:r w:rsidRPr="00C061C0">
        <w:rPr>
          <w:lang w:val="en-US"/>
        </w:rPr>
        <w:t>[13]</w:t>
      </w:r>
      <w:r w:rsidRPr="00C061C0">
        <w:rPr>
          <w:lang w:val="en-US"/>
        </w:rPr>
        <w:tab/>
        <w:t xml:space="preserve">H. Labs, </w:t>
      </w:r>
      <w:r w:rsidRPr="00C061C0">
        <w:rPr>
          <w:i/>
          <w:iCs/>
          <w:lang w:val="en-US"/>
        </w:rPr>
        <w:t xml:space="preserve">Tennis </w:t>
      </w:r>
      <w:r w:rsidR="009D2ADC" w:rsidRPr="00C061C0">
        <w:rPr>
          <w:i/>
          <w:iCs/>
          <w:lang w:val="en-US"/>
        </w:rPr>
        <w:t>for</w:t>
      </w:r>
      <w:r w:rsidRPr="00C061C0">
        <w:rPr>
          <w:i/>
          <w:iCs/>
          <w:lang w:val="en-US"/>
        </w:rPr>
        <w:t xml:space="preserve"> Two</w:t>
      </w:r>
      <w:r w:rsidRPr="00C061C0">
        <w:rPr>
          <w:lang w:val="en-US"/>
        </w:rPr>
        <w:t xml:space="preserve">. 2011. </w:t>
      </w:r>
      <w:r w:rsidRPr="00C061C0">
        <w:t xml:space="preserve">Accedido: </w:t>
      </w:r>
      <w:proofErr w:type="gramStart"/>
      <w:r w:rsidRPr="00C061C0">
        <w:t>16</w:t>
      </w:r>
      <w:proofErr w:type="gramEnd"/>
      <w:r w:rsidRPr="00C061C0">
        <w:t xml:space="preserve"> de mayo de 2024. [</w:t>
      </w:r>
      <w:proofErr w:type="spellStart"/>
      <w:r w:rsidRPr="00C061C0">
        <w:t>Photo</w:t>
      </w:r>
      <w:proofErr w:type="spellEnd"/>
      <w:r w:rsidRPr="00C061C0">
        <w:t xml:space="preserve">]. </w:t>
      </w:r>
      <w:r w:rsidRPr="00C061C0">
        <w:rPr>
          <w:lang w:val="en-US"/>
        </w:rPr>
        <w:t xml:space="preserve">Disponible </w:t>
      </w:r>
      <w:proofErr w:type="spellStart"/>
      <w:r w:rsidRPr="00C061C0">
        <w:rPr>
          <w:lang w:val="en-US"/>
        </w:rPr>
        <w:t>en</w:t>
      </w:r>
      <w:proofErr w:type="spellEnd"/>
      <w:r w:rsidRPr="00C061C0">
        <w:rPr>
          <w:lang w:val="en-US"/>
        </w:rPr>
        <w:t>: https://www.flickr.com/photos/hslphotosync/5941685811/</w:t>
      </w:r>
    </w:p>
    <w:p w14:paraId="42DFDE70" w14:textId="77777777" w:rsidR="00C061C0" w:rsidRPr="00C061C0" w:rsidRDefault="00C061C0" w:rsidP="00C061C0">
      <w:pPr>
        <w:pStyle w:val="Bibliografa"/>
      </w:pPr>
      <w:r w:rsidRPr="00C061C0">
        <w:rPr>
          <w:lang w:val="en-US"/>
        </w:rPr>
        <w:t>[14]</w:t>
      </w:r>
      <w:r w:rsidRPr="00C061C0">
        <w:rPr>
          <w:lang w:val="en-US"/>
        </w:rPr>
        <w:tab/>
      </w:r>
      <w:proofErr w:type="spellStart"/>
      <w:r w:rsidRPr="00C061C0">
        <w:rPr>
          <w:lang w:val="en-US"/>
        </w:rPr>
        <w:t>Jamal_Aladdin</w:t>
      </w:r>
      <w:proofErr w:type="spellEnd"/>
      <w:r w:rsidRPr="00C061C0">
        <w:rPr>
          <w:lang w:val="en-US"/>
        </w:rPr>
        <w:t xml:space="preserve">, «The Evolution of Multiplayer Gaming: A Journey Through Time», Medium. </w:t>
      </w:r>
      <w:r w:rsidRPr="00C061C0">
        <w:t xml:space="preserve">Accedido: 16 de mayo de 2024. [En línea]. Disponible en: </w:t>
      </w:r>
      <w:r w:rsidRPr="00C061C0">
        <w:lastRenderedPageBreak/>
        <w:t>https://medium.com/@Jamal_Aladdin/the-evolution-of-multiplayer-gaming-a-journey-through-time-e34ef59294c2</w:t>
      </w:r>
    </w:p>
    <w:p w14:paraId="21653C77" w14:textId="77777777" w:rsidR="00C061C0" w:rsidRPr="00C061C0" w:rsidRDefault="00C061C0" w:rsidP="00C061C0">
      <w:pPr>
        <w:pStyle w:val="Bibliografa"/>
        <w:rPr>
          <w:lang w:val="en-US"/>
        </w:rPr>
      </w:pPr>
      <w:r w:rsidRPr="00C061C0">
        <w:rPr>
          <w:lang w:val="en-US"/>
        </w:rPr>
        <w:t>[15]</w:t>
      </w:r>
      <w:r w:rsidRPr="00C061C0">
        <w:rPr>
          <w:lang w:val="en-US"/>
        </w:rPr>
        <w:tab/>
        <w:t xml:space="preserve">«Pong - Videogame by Atari», Museum of the Game. </w:t>
      </w:r>
      <w:r w:rsidRPr="00C061C0">
        <w:t xml:space="preserve">Accedido: 16 de mayo de 2024. [En línea]. </w:t>
      </w:r>
      <w:r w:rsidRPr="00C061C0">
        <w:rPr>
          <w:lang w:val="en-US"/>
        </w:rPr>
        <w:t xml:space="preserve">Disponible </w:t>
      </w:r>
      <w:proofErr w:type="spellStart"/>
      <w:r w:rsidRPr="00C061C0">
        <w:rPr>
          <w:lang w:val="en-US"/>
        </w:rPr>
        <w:t>en</w:t>
      </w:r>
      <w:proofErr w:type="spellEnd"/>
      <w:r w:rsidRPr="00C061C0">
        <w:rPr>
          <w:lang w:val="en-US"/>
        </w:rPr>
        <w:t>: https://www.arcade-museum.com/Videogame/pong</w:t>
      </w:r>
    </w:p>
    <w:p w14:paraId="43CD6989" w14:textId="77777777" w:rsidR="00C061C0" w:rsidRPr="00C061C0" w:rsidRDefault="00C061C0" w:rsidP="00C061C0">
      <w:pPr>
        <w:pStyle w:val="Bibliografa"/>
        <w:rPr>
          <w:lang w:val="en-US"/>
        </w:rPr>
      </w:pPr>
      <w:r w:rsidRPr="00C061C0">
        <w:rPr>
          <w:lang w:val="en-US"/>
        </w:rPr>
        <w:t>[16]</w:t>
      </w:r>
      <w:r w:rsidRPr="00C061C0">
        <w:rPr>
          <w:lang w:val="en-US"/>
        </w:rPr>
        <w:tab/>
        <w:t xml:space="preserve">«Astro Race - Videogame by Taito», Museum of the Game. </w:t>
      </w:r>
      <w:r w:rsidRPr="00C061C0">
        <w:t xml:space="preserve">Accedido: 16 de mayo de 2024. [En línea]. </w:t>
      </w:r>
      <w:r w:rsidRPr="00C061C0">
        <w:rPr>
          <w:lang w:val="en-US"/>
        </w:rPr>
        <w:t xml:space="preserve">Disponible </w:t>
      </w:r>
      <w:proofErr w:type="spellStart"/>
      <w:r w:rsidRPr="00C061C0">
        <w:rPr>
          <w:lang w:val="en-US"/>
        </w:rPr>
        <w:t>en</w:t>
      </w:r>
      <w:proofErr w:type="spellEnd"/>
      <w:r w:rsidRPr="00C061C0">
        <w:rPr>
          <w:lang w:val="en-US"/>
        </w:rPr>
        <w:t>: https://www.arcade-museum.com/Videogame/astro-race</w:t>
      </w:r>
    </w:p>
    <w:p w14:paraId="3A569179" w14:textId="77777777" w:rsidR="00C061C0" w:rsidRPr="00C061C0" w:rsidRDefault="00C061C0" w:rsidP="00C061C0">
      <w:pPr>
        <w:pStyle w:val="Bibliografa"/>
      </w:pPr>
      <w:r w:rsidRPr="00C061C0">
        <w:rPr>
          <w:lang w:val="en-US"/>
        </w:rPr>
        <w:t>[17]</w:t>
      </w:r>
      <w:r w:rsidRPr="00C061C0">
        <w:rPr>
          <w:lang w:val="en-US"/>
        </w:rPr>
        <w:tab/>
        <w:t xml:space="preserve">«Introduction | PDP-1 Restoration Project | Computer History Museum». </w:t>
      </w:r>
      <w:r w:rsidRPr="00C061C0">
        <w:t>Accedido: 16 de mayo de 2024. [En línea]. Disponible en: https://www.computerhistory.org/pdp-1/introduction/</w:t>
      </w:r>
    </w:p>
    <w:p w14:paraId="2617AD98" w14:textId="77777777" w:rsidR="00C061C0" w:rsidRPr="00C061C0" w:rsidRDefault="00C061C0" w:rsidP="00C061C0">
      <w:pPr>
        <w:pStyle w:val="Bibliografa"/>
      </w:pPr>
      <w:r w:rsidRPr="00C061C0">
        <w:t>[18]</w:t>
      </w:r>
      <w:r w:rsidRPr="00C061C0">
        <w:tab/>
        <w:t xml:space="preserve">«Nintendo Entertainment System», Nintendo of </w:t>
      </w:r>
      <w:proofErr w:type="spellStart"/>
      <w:r w:rsidRPr="00C061C0">
        <w:t>Europe</w:t>
      </w:r>
      <w:proofErr w:type="spellEnd"/>
      <w:r w:rsidRPr="00C061C0">
        <w:t xml:space="preserve"> AG. Accedido: 16 de mayo de 2024. [En línea]. Disponible en: https://www.nintendo.com/es-es/Hardware/La-historia-de-Nintendo/Nintendo-Entertainment-System/Nintendo-Entertainment-System-627024.html</w:t>
      </w:r>
    </w:p>
    <w:p w14:paraId="756B6380" w14:textId="77777777" w:rsidR="00C061C0" w:rsidRPr="00C061C0" w:rsidRDefault="00C061C0" w:rsidP="00C061C0">
      <w:pPr>
        <w:pStyle w:val="Bibliografa"/>
      </w:pPr>
      <w:r w:rsidRPr="00C061C0">
        <w:rPr>
          <w:lang w:val="en-US"/>
        </w:rPr>
        <w:t>[19]</w:t>
      </w:r>
      <w:r w:rsidRPr="00C061C0">
        <w:rPr>
          <w:lang w:val="en-US"/>
        </w:rPr>
        <w:tab/>
        <w:t xml:space="preserve">«Dictionary.com | Meanings &amp; Definitions of English Words», Dictionary.com. </w:t>
      </w:r>
      <w:proofErr w:type="spellStart"/>
      <w:r w:rsidRPr="00C061C0">
        <w:rPr>
          <w:lang w:val="en-US"/>
        </w:rPr>
        <w:t>Accedido</w:t>
      </w:r>
      <w:proofErr w:type="spellEnd"/>
      <w:r w:rsidRPr="00C061C0">
        <w:rPr>
          <w:lang w:val="en-US"/>
        </w:rPr>
        <w:t xml:space="preserve">: </w:t>
      </w:r>
      <w:proofErr w:type="gramStart"/>
      <w:r w:rsidRPr="00C061C0">
        <w:rPr>
          <w:lang w:val="en-US"/>
        </w:rPr>
        <w:t>16</w:t>
      </w:r>
      <w:proofErr w:type="gramEnd"/>
      <w:r w:rsidRPr="00C061C0">
        <w:rPr>
          <w:lang w:val="en-US"/>
        </w:rPr>
        <w:t xml:space="preserve"> de mayo de 2024. </w:t>
      </w:r>
      <w:r w:rsidRPr="00C061C0">
        <w:t>[En línea]. Disponible en: https://www.dictionary.com/browse/mmo</w:t>
      </w:r>
    </w:p>
    <w:p w14:paraId="33D52A0D" w14:textId="77777777" w:rsidR="00C061C0" w:rsidRPr="00C061C0" w:rsidRDefault="00C061C0" w:rsidP="00C061C0">
      <w:pPr>
        <w:pStyle w:val="Bibliografa"/>
        <w:rPr>
          <w:lang w:val="en-US"/>
        </w:rPr>
      </w:pPr>
      <w:r w:rsidRPr="00C061C0">
        <w:t>[20]</w:t>
      </w:r>
      <w:r w:rsidRPr="00C061C0">
        <w:tab/>
        <w:t xml:space="preserve">«Counter-Strike 2 Steam Charts», SteamDB. Accedido: 16 de mayo de 2024. [En línea]. </w:t>
      </w:r>
      <w:r w:rsidRPr="00C061C0">
        <w:rPr>
          <w:lang w:val="en-US"/>
        </w:rPr>
        <w:t xml:space="preserve">Disponible </w:t>
      </w:r>
      <w:proofErr w:type="spellStart"/>
      <w:r w:rsidRPr="00C061C0">
        <w:rPr>
          <w:lang w:val="en-US"/>
        </w:rPr>
        <w:t>en</w:t>
      </w:r>
      <w:proofErr w:type="spellEnd"/>
      <w:r w:rsidRPr="00C061C0">
        <w:rPr>
          <w:lang w:val="en-US"/>
        </w:rPr>
        <w:t>: https://steamdb.info/app/730/charts/</w:t>
      </w:r>
    </w:p>
    <w:p w14:paraId="13BAF4A4" w14:textId="77777777" w:rsidR="00C061C0" w:rsidRPr="00C061C0" w:rsidRDefault="00C061C0" w:rsidP="00C061C0">
      <w:pPr>
        <w:pStyle w:val="Bibliografa"/>
      </w:pPr>
      <w:r w:rsidRPr="00C061C0">
        <w:rPr>
          <w:lang w:val="en-US"/>
        </w:rPr>
        <w:t>[21]</w:t>
      </w:r>
      <w:r w:rsidRPr="00C061C0">
        <w:rPr>
          <w:lang w:val="en-US"/>
        </w:rPr>
        <w:tab/>
        <w:t xml:space="preserve">«Most played Multiplayer Games Steam Charts», </w:t>
      </w:r>
      <w:proofErr w:type="spellStart"/>
      <w:r w:rsidRPr="00C061C0">
        <w:rPr>
          <w:lang w:val="en-US"/>
        </w:rPr>
        <w:t>SteamDB</w:t>
      </w:r>
      <w:proofErr w:type="spellEnd"/>
      <w:r w:rsidRPr="00C061C0">
        <w:rPr>
          <w:lang w:val="en-US"/>
        </w:rPr>
        <w:t xml:space="preserve">. </w:t>
      </w:r>
      <w:r w:rsidRPr="00C061C0">
        <w:t>Accedido: 16 de mayo de 2024. [En línea]. Disponible en: https://steamdb.info/charts/?tagid=3859</w:t>
      </w:r>
    </w:p>
    <w:p w14:paraId="3D94FF8D" w14:textId="27C09E42" w:rsidR="00BE13BF" w:rsidRPr="009828E2" w:rsidRDefault="003E3376">
      <w:pPr>
        <w:jc w:val="left"/>
        <w:rPr>
          <w:lang w:eastAsia="es-ES"/>
        </w:rPr>
      </w:pPr>
      <w:r w:rsidRPr="009828E2">
        <w:rPr>
          <w:lang w:eastAsia="es-ES"/>
        </w:rPr>
        <w:fldChar w:fldCharType="end"/>
      </w:r>
      <w:r w:rsidR="00BE13BF" w:rsidRPr="009828E2">
        <w:rPr>
          <w:lang w:eastAsia="es-ES"/>
        </w:rPr>
        <w:br w:type="page"/>
      </w:r>
    </w:p>
    <w:p w14:paraId="1A75F9AE" w14:textId="16757350" w:rsidR="00BE13BF" w:rsidRPr="00BE13BF" w:rsidRDefault="00F73506" w:rsidP="00F73506">
      <w:pPr>
        <w:pStyle w:val="Captulo"/>
        <w:rPr>
          <w:lang w:val="en-US"/>
        </w:rPr>
      </w:pPr>
      <w:bookmarkStart w:id="50" w:name="_Toc166684117"/>
      <w:r w:rsidRPr="005A1A67">
        <w:rPr>
          <w:lang w:val="en-US"/>
        </w:rPr>
        <w:lastRenderedPageBreak/>
        <w:t>DEVELOPMENT OF A ROGUELIKE MULTIPLAYER VIDEOGAME</w:t>
      </w:r>
      <w:bookmarkEnd w:id="50"/>
    </w:p>
    <w:sectPr w:rsidR="00BE13BF" w:rsidRPr="00BE13BF" w:rsidSect="00AB4AEE">
      <w:headerReference w:type="default" r:id="rId18"/>
      <w:footerReference w:type="even" r:id="rId19"/>
      <w:footerReference w:type="default" r:id="rId20"/>
      <w:headerReference w:type="first" r:id="rId21"/>
      <w:footerReference w:type="first" r:id="rId22"/>
      <w:pgSz w:w="11906" w:h="16838"/>
      <w:pgMar w:top="1417" w:right="1701" w:bottom="1417"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Álvaro Morata Hontanaya" w:date="2024-05-15T18:27:00Z" w:initials="ÁM">
    <w:p w14:paraId="1233F21B" w14:textId="77777777" w:rsidR="00C60381" w:rsidRDefault="00C60381" w:rsidP="00C60381">
      <w:pPr>
        <w:pStyle w:val="Textocomentario"/>
        <w:jc w:val="left"/>
      </w:pPr>
      <w:r>
        <w:rPr>
          <w:rStyle w:val="Refdecomentario"/>
        </w:rPr>
        <w:annotationRef/>
      </w:r>
      <w:r>
        <w:t>Añadir cada uno de los anexos que se elaboren, si es que los hay</w:t>
      </w:r>
    </w:p>
  </w:comment>
  <w:comment w:id="15" w:author="Álvaro Morata Hontanaya" w:date="2024-05-16T23:18:00Z" w:initials="ÁM">
    <w:p w14:paraId="7BCD0BEC" w14:textId="77777777" w:rsidR="00242492" w:rsidRDefault="00242492" w:rsidP="00242492">
      <w:pPr>
        <w:pStyle w:val="Textocomentario"/>
        <w:jc w:val="left"/>
      </w:pPr>
      <w:r>
        <w:rPr>
          <w:rStyle w:val="Refdecomentario"/>
        </w:rPr>
        <w:annotationRef/>
      </w:r>
      <w:r>
        <w:t>Hablar de las distintas topologías de red:</w:t>
      </w:r>
    </w:p>
    <w:p w14:paraId="044F529A" w14:textId="77777777" w:rsidR="00242492" w:rsidRDefault="00242492" w:rsidP="00242492">
      <w:pPr>
        <w:pStyle w:val="Textocomentario"/>
        <w:ind w:left="300"/>
        <w:jc w:val="left"/>
      </w:pPr>
      <w:r>
        <w:t>Cliente-servidor</w:t>
      </w:r>
    </w:p>
    <w:p w14:paraId="722086C7" w14:textId="77777777" w:rsidR="00242492" w:rsidRDefault="00242492" w:rsidP="00242492">
      <w:pPr>
        <w:pStyle w:val="Textocomentario"/>
        <w:ind w:left="300"/>
        <w:jc w:val="left"/>
      </w:pPr>
      <w:r>
        <w:t>--&gt; Servidor dedicado</w:t>
      </w:r>
    </w:p>
    <w:p w14:paraId="64DF8045" w14:textId="77777777" w:rsidR="00242492" w:rsidRDefault="00242492" w:rsidP="00242492">
      <w:pPr>
        <w:pStyle w:val="Textocomentario"/>
        <w:ind w:left="300"/>
        <w:jc w:val="left"/>
      </w:pPr>
      <w:r>
        <w:t>--&gt; Client-hosted</w:t>
      </w:r>
    </w:p>
    <w:p w14:paraId="6D48BA32" w14:textId="77777777" w:rsidR="00242492" w:rsidRDefault="00242492" w:rsidP="00242492">
      <w:pPr>
        <w:pStyle w:val="Textocomentario"/>
        <w:ind w:left="300"/>
        <w:jc w:val="left"/>
      </w:pPr>
      <w:r>
        <w:t>Distributed authority</w:t>
      </w:r>
    </w:p>
    <w:p w14:paraId="1A1BF5EB" w14:textId="77777777" w:rsidR="00242492" w:rsidRDefault="00242492" w:rsidP="00242492">
      <w:pPr>
        <w:pStyle w:val="Textocomentario"/>
        <w:ind w:left="300"/>
        <w:jc w:val="left"/>
      </w:pPr>
      <w:r>
        <w:t>P2P</w:t>
      </w:r>
    </w:p>
    <w:p w14:paraId="3DB6059F" w14:textId="77777777" w:rsidR="00242492" w:rsidRDefault="00242492" w:rsidP="00242492">
      <w:pPr>
        <w:pStyle w:val="Textocomentario"/>
        <w:ind w:left="300"/>
        <w:jc w:val="left"/>
      </w:pPr>
      <w:r>
        <w:t>LAN</w:t>
      </w:r>
    </w:p>
    <w:p w14:paraId="0B028905" w14:textId="77777777" w:rsidR="00242492" w:rsidRDefault="00242492" w:rsidP="00242492">
      <w:pPr>
        <w:pStyle w:val="Textocomentario"/>
        <w:ind w:left="300"/>
        <w:jc w:val="left"/>
      </w:pPr>
      <w:r>
        <w:t>Couch multiplayer</w:t>
      </w:r>
    </w:p>
    <w:p w14:paraId="29AD5F58" w14:textId="77777777" w:rsidR="00242492" w:rsidRDefault="00242492" w:rsidP="00242492">
      <w:pPr>
        <w:pStyle w:val="Textocomentario"/>
        <w:jc w:val="left"/>
      </w:pPr>
      <w:hyperlink r:id="rId1" w:history="1">
        <w:r w:rsidRPr="00753B5C">
          <w:rPr>
            <w:rStyle w:val="Hipervnculo"/>
          </w:rPr>
          <w:t>https://docs-multiplayer.unity3d.com/netcode/current/terms-concepts/network-topologies/</w:t>
        </w:r>
      </w:hyperlink>
      <w:r>
        <w:t xml:space="preserve"> como punto de referencia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233F21B" w15:done="0"/>
  <w15:commentEx w15:paraId="29AD5F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8807283" w16cex:dateUtc="2024-05-15T16:27:00Z"/>
  <w16cex:commentExtensible w16cex:durableId="1933AD89" w16cex:dateUtc="2024-05-16T2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233F21B" w16cid:durableId="18807283"/>
  <w16cid:commentId w16cid:paraId="29AD5F58" w16cid:durableId="1933AD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40BC29" w14:textId="77777777" w:rsidR="003D38F4" w:rsidRPr="009828E2" w:rsidRDefault="003D38F4" w:rsidP="00AA6E99">
      <w:pPr>
        <w:spacing w:after="0" w:line="240" w:lineRule="auto"/>
      </w:pPr>
      <w:r w:rsidRPr="009828E2">
        <w:separator/>
      </w:r>
    </w:p>
  </w:endnote>
  <w:endnote w:type="continuationSeparator" w:id="0">
    <w:p w14:paraId="0D9C88E5" w14:textId="77777777" w:rsidR="003D38F4" w:rsidRPr="009828E2" w:rsidRDefault="003D38F4" w:rsidP="00AA6E99">
      <w:pPr>
        <w:spacing w:after="0" w:line="240" w:lineRule="auto"/>
      </w:pPr>
      <w:r w:rsidRPr="009828E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886647"/>
      <w:docPartObj>
        <w:docPartGallery w:val="Page Numbers (Bottom of Page)"/>
        <w:docPartUnique/>
      </w:docPartObj>
    </w:sdtPr>
    <w:sdtContent>
      <w:p w14:paraId="143CCFAA" w14:textId="6E52F173" w:rsidR="002F03DC" w:rsidRPr="009828E2" w:rsidRDefault="002F03DC">
        <w:pPr>
          <w:pStyle w:val="Piedepgina"/>
          <w:jc w:val="right"/>
        </w:pPr>
        <w:r w:rsidRPr="009828E2">
          <w:fldChar w:fldCharType="begin"/>
        </w:r>
        <w:r w:rsidRPr="009828E2">
          <w:instrText>PAGE   \* MERGEFORMAT</w:instrText>
        </w:r>
        <w:r w:rsidRPr="009828E2">
          <w:fldChar w:fldCharType="separate"/>
        </w:r>
        <w:r w:rsidRPr="009828E2">
          <w:t>2</w:t>
        </w:r>
        <w:r w:rsidRPr="009828E2">
          <w:fldChar w:fldCharType="end"/>
        </w:r>
      </w:p>
    </w:sdtContent>
  </w:sdt>
  <w:p w14:paraId="273D47F8" w14:textId="77777777" w:rsidR="002F03DC" w:rsidRPr="009828E2" w:rsidRDefault="002F03D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8639677"/>
      <w:docPartObj>
        <w:docPartGallery w:val="Page Numbers (Bottom of Page)"/>
        <w:docPartUnique/>
      </w:docPartObj>
    </w:sdtPr>
    <w:sdtContent>
      <w:p w14:paraId="7B9F3E8B" w14:textId="0675F891" w:rsidR="00AB4AEE" w:rsidRPr="009828E2" w:rsidRDefault="00AB4AEE">
        <w:pPr>
          <w:pStyle w:val="Piedepgina"/>
          <w:jc w:val="right"/>
        </w:pPr>
        <w:r w:rsidRPr="009828E2">
          <w:fldChar w:fldCharType="begin"/>
        </w:r>
        <w:r w:rsidRPr="009828E2">
          <w:instrText>PAGE   \* MERGEFORMAT</w:instrText>
        </w:r>
        <w:r w:rsidRPr="009828E2">
          <w:fldChar w:fldCharType="separate"/>
        </w:r>
        <w:r w:rsidRPr="009828E2">
          <w:t>2</w:t>
        </w:r>
        <w:r w:rsidRPr="009828E2">
          <w:fldChar w:fldCharType="end"/>
        </w:r>
      </w:p>
    </w:sdtContent>
  </w:sdt>
  <w:p w14:paraId="58B9B1D8" w14:textId="77777777" w:rsidR="00AB4AEE" w:rsidRPr="009828E2" w:rsidRDefault="00AB4AE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3091151"/>
      <w:docPartObj>
        <w:docPartGallery w:val="Page Numbers (Bottom of Page)"/>
        <w:docPartUnique/>
      </w:docPartObj>
    </w:sdtPr>
    <w:sdtContent>
      <w:p w14:paraId="574D700A" w14:textId="266FD11C" w:rsidR="00AB4AEE" w:rsidRPr="009828E2" w:rsidRDefault="00AB4AEE">
        <w:pPr>
          <w:pStyle w:val="Piedepgina"/>
          <w:jc w:val="right"/>
        </w:pPr>
        <w:r w:rsidRPr="009828E2">
          <w:fldChar w:fldCharType="begin"/>
        </w:r>
        <w:r w:rsidRPr="009828E2">
          <w:instrText>PAGE   \* MERGEFORMAT</w:instrText>
        </w:r>
        <w:r w:rsidRPr="009828E2">
          <w:fldChar w:fldCharType="separate"/>
        </w:r>
        <w:r w:rsidRPr="009828E2">
          <w:t>2</w:t>
        </w:r>
        <w:r w:rsidRPr="009828E2">
          <w:fldChar w:fldCharType="end"/>
        </w:r>
      </w:p>
    </w:sdtContent>
  </w:sdt>
  <w:p w14:paraId="0D70D012" w14:textId="77777777" w:rsidR="00AB4AEE" w:rsidRPr="009828E2" w:rsidRDefault="00AB4AE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D8AE1" w14:textId="77777777" w:rsidR="00AB4AEE" w:rsidRPr="009828E2" w:rsidRDefault="00AB4A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8009FB" w14:textId="77777777" w:rsidR="003D38F4" w:rsidRPr="009828E2" w:rsidRDefault="003D38F4" w:rsidP="00AA6E99">
      <w:pPr>
        <w:spacing w:after="0" w:line="240" w:lineRule="auto"/>
      </w:pPr>
      <w:r w:rsidRPr="009828E2">
        <w:separator/>
      </w:r>
    </w:p>
  </w:footnote>
  <w:footnote w:type="continuationSeparator" w:id="0">
    <w:p w14:paraId="70952B38" w14:textId="77777777" w:rsidR="003D38F4" w:rsidRPr="009828E2" w:rsidRDefault="003D38F4" w:rsidP="00AA6E99">
      <w:pPr>
        <w:spacing w:after="0" w:line="240" w:lineRule="auto"/>
      </w:pPr>
      <w:r w:rsidRPr="009828E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731D0" w14:textId="77777777" w:rsidR="00AB4AEE" w:rsidRPr="009828E2" w:rsidRDefault="00AB4AE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6CCAD" w14:textId="77777777" w:rsidR="00AB4AEE" w:rsidRPr="009828E2" w:rsidRDefault="00AB4A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138E5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C0F46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13EA24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3E675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3BE2E2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3E2E60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0208A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FC3FB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A3A3A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DB4CC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6C0E3F"/>
    <w:multiLevelType w:val="hybridMultilevel"/>
    <w:tmpl w:val="8ED8589E"/>
    <w:lvl w:ilvl="0" w:tplc="F00C8E72">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A605AE"/>
    <w:multiLevelType w:val="multilevel"/>
    <w:tmpl w:val="BA6C70B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3ED516D"/>
    <w:multiLevelType w:val="hybridMultilevel"/>
    <w:tmpl w:val="4E1E52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1821EF4"/>
    <w:multiLevelType w:val="hybridMultilevel"/>
    <w:tmpl w:val="5810EA48"/>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23164EA"/>
    <w:multiLevelType w:val="hybridMultilevel"/>
    <w:tmpl w:val="469898EC"/>
    <w:lvl w:ilvl="0" w:tplc="F00C8E72">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657635A"/>
    <w:multiLevelType w:val="hybridMultilevel"/>
    <w:tmpl w:val="24CE6842"/>
    <w:lvl w:ilvl="0" w:tplc="0374F6F2">
      <w:start w:val="1"/>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F3526AA"/>
    <w:multiLevelType w:val="multilevel"/>
    <w:tmpl w:val="1924E9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09C4EE6"/>
    <w:multiLevelType w:val="hybridMultilevel"/>
    <w:tmpl w:val="48CC06E4"/>
    <w:lvl w:ilvl="0" w:tplc="F00C8E72">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1674E5C"/>
    <w:multiLevelType w:val="multilevel"/>
    <w:tmpl w:val="E126F110"/>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2BA1456"/>
    <w:multiLevelType w:val="multilevel"/>
    <w:tmpl w:val="E126F110"/>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32355FC"/>
    <w:multiLevelType w:val="hybridMultilevel"/>
    <w:tmpl w:val="F848A2A0"/>
    <w:lvl w:ilvl="0" w:tplc="F00C8E72">
      <w:numFmt w:val="bullet"/>
      <w:lvlText w:val="-"/>
      <w:lvlJc w:val="left"/>
      <w:pPr>
        <w:ind w:left="1004" w:hanging="360"/>
      </w:pPr>
      <w:rPr>
        <w:rFonts w:ascii="Times New Roman" w:eastAsia="Calibri" w:hAnsi="Times New Roman" w:cs="Times New Roman"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1" w15:restartNumberingAfterBreak="0">
    <w:nsid w:val="75E3442F"/>
    <w:multiLevelType w:val="multilevel"/>
    <w:tmpl w:val="E126F110"/>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7CC44409"/>
    <w:multiLevelType w:val="hybridMultilevel"/>
    <w:tmpl w:val="4B8A7274"/>
    <w:lvl w:ilvl="0" w:tplc="0BD2D022">
      <w:start w:val="1"/>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19490662">
    <w:abstractNumId w:val="9"/>
  </w:num>
  <w:num w:numId="2" w16cid:durableId="1229726780">
    <w:abstractNumId w:val="8"/>
  </w:num>
  <w:num w:numId="3" w16cid:durableId="1996259029">
    <w:abstractNumId w:val="7"/>
  </w:num>
  <w:num w:numId="4" w16cid:durableId="250506052">
    <w:abstractNumId w:val="6"/>
  </w:num>
  <w:num w:numId="5" w16cid:durableId="2045868146">
    <w:abstractNumId w:val="5"/>
  </w:num>
  <w:num w:numId="6" w16cid:durableId="1562985313">
    <w:abstractNumId w:val="4"/>
  </w:num>
  <w:num w:numId="7" w16cid:durableId="666439611">
    <w:abstractNumId w:val="3"/>
  </w:num>
  <w:num w:numId="8" w16cid:durableId="184641810">
    <w:abstractNumId w:val="2"/>
  </w:num>
  <w:num w:numId="9" w16cid:durableId="1183545386">
    <w:abstractNumId w:val="1"/>
  </w:num>
  <w:num w:numId="10" w16cid:durableId="1892185805">
    <w:abstractNumId w:val="0"/>
  </w:num>
  <w:num w:numId="11" w16cid:durableId="1150484505">
    <w:abstractNumId w:val="11"/>
  </w:num>
  <w:num w:numId="12" w16cid:durableId="1576672604">
    <w:abstractNumId w:val="16"/>
  </w:num>
  <w:num w:numId="13" w16cid:durableId="787239030">
    <w:abstractNumId w:val="22"/>
  </w:num>
  <w:num w:numId="14" w16cid:durableId="1992247964">
    <w:abstractNumId w:val="15"/>
  </w:num>
  <w:num w:numId="15" w16cid:durableId="1543053715">
    <w:abstractNumId w:val="18"/>
  </w:num>
  <w:num w:numId="16" w16cid:durableId="680860312">
    <w:abstractNumId w:val="19"/>
  </w:num>
  <w:num w:numId="17" w16cid:durableId="1860772932">
    <w:abstractNumId w:val="21"/>
  </w:num>
  <w:num w:numId="18" w16cid:durableId="1789005046">
    <w:abstractNumId w:val="17"/>
  </w:num>
  <w:num w:numId="19" w16cid:durableId="738862721">
    <w:abstractNumId w:val="14"/>
  </w:num>
  <w:num w:numId="20" w16cid:durableId="1994943486">
    <w:abstractNumId w:val="10"/>
  </w:num>
  <w:num w:numId="21" w16cid:durableId="145366317">
    <w:abstractNumId w:val="20"/>
  </w:num>
  <w:num w:numId="22" w16cid:durableId="1497383241">
    <w:abstractNumId w:val="13"/>
  </w:num>
  <w:num w:numId="23" w16cid:durableId="177925040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Álvaro Morata Hontanaya">
    <w15:presenceInfo w15:providerId="Windows Live" w15:userId="67d166cdee3319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3602"/>
    <w:rsid w:val="00002504"/>
    <w:rsid w:val="000026AD"/>
    <w:rsid w:val="000076D0"/>
    <w:rsid w:val="00015211"/>
    <w:rsid w:val="00025348"/>
    <w:rsid w:val="00063987"/>
    <w:rsid w:val="00064D72"/>
    <w:rsid w:val="000720D8"/>
    <w:rsid w:val="00080CEC"/>
    <w:rsid w:val="0009121D"/>
    <w:rsid w:val="00093746"/>
    <w:rsid w:val="00095B05"/>
    <w:rsid w:val="00096425"/>
    <w:rsid w:val="000A235F"/>
    <w:rsid w:val="000A3F39"/>
    <w:rsid w:val="000A6BB5"/>
    <w:rsid w:val="000B4303"/>
    <w:rsid w:val="000D0CB4"/>
    <w:rsid w:val="000D489E"/>
    <w:rsid w:val="000D7D15"/>
    <w:rsid w:val="000E078F"/>
    <w:rsid w:val="000E10E4"/>
    <w:rsid w:val="000F2FA9"/>
    <w:rsid w:val="000F3A60"/>
    <w:rsid w:val="000F7D6D"/>
    <w:rsid w:val="00103EAB"/>
    <w:rsid w:val="001075B4"/>
    <w:rsid w:val="00113177"/>
    <w:rsid w:val="001249C6"/>
    <w:rsid w:val="001439C5"/>
    <w:rsid w:val="00143EB3"/>
    <w:rsid w:val="00151CB6"/>
    <w:rsid w:val="00152D21"/>
    <w:rsid w:val="001608AE"/>
    <w:rsid w:val="00173BD4"/>
    <w:rsid w:val="00186117"/>
    <w:rsid w:val="001912EB"/>
    <w:rsid w:val="001958CC"/>
    <w:rsid w:val="00196930"/>
    <w:rsid w:val="001A51A6"/>
    <w:rsid w:val="001B25DA"/>
    <w:rsid w:val="001C0098"/>
    <w:rsid w:val="001C0253"/>
    <w:rsid w:val="001E7F43"/>
    <w:rsid w:val="001F1939"/>
    <w:rsid w:val="001F5478"/>
    <w:rsid w:val="00202D5F"/>
    <w:rsid w:val="00202F32"/>
    <w:rsid w:val="0020667A"/>
    <w:rsid w:val="00212F08"/>
    <w:rsid w:val="00233915"/>
    <w:rsid w:val="002363CB"/>
    <w:rsid w:val="00242492"/>
    <w:rsid w:val="002424D6"/>
    <w:rsid w:val="00244778"/>
    <w:rsid w:val="002543F7"/>
    <w:rsid w:val="002545B1"/>
    <w:rsid w:val="00261A07"/>
    <w:rsid w:val="0027554B"/>
    <w:rsid w:val="00282149"/>
    <w:rsid w:val="00282217"/>
    <w:rsid w:val="00286763"/>
    <w:rsid w:val="00292703"/>
    <w:rsid w:val="002A36E9"/>
    <w:rsid w:val="002A72F2"/>
    <w:rsid w:val="002A7C21"/>
    <w:rsid w:val="002B2DCD"/>
    <w:rsid w:val="002B6ACF"/>
    <w:rsid w:val="002B7A71"/>
    <w:rsid w:val="002D14D7"/>
    <w:rsid w:val="002D7CE1"/>
    <w:rsid w:val="002E0137"/>
    <w:rsid w:val="002E0924"/>
    <w:rsid w:val="002E4EDC"/>
    <w:rsid w:val="002E731E"/>
    <w:rsid w:val="002F03DC"/>
    <w:rsid w:val="002F2B69"/>
    <w:rsid w:val="002F414A"/>
    <w:rsid w:val="002F7364"/>
    <w:rsid w:val="003011A9"/>
    <w:rsid w:val="00304D2D"/>
    <w:rsid w:val="00305E2C"/>
    <w:rsid w:val="0031028B"/>
    <w:rsid w:val="00320FBD"/>
    <w:rsid w:val="00335BAE"/>
    <w:rsid w:val="0035066F"/>
    <w:rsid w:val="00356C4A"/>
    <w:rsid w:val="003664D2"/>
    <w:rsid w:val="00366B72"/>
    <w:rsid w:val="00370156"/>
    <w:rsid w:val="003816E9"/>
    <w:rsid w:val="00397B15"/>
    <w:rsid w:val="003A38CF"/>
    <w:rsid w:val="003A584D"/>
    <w:rsid w:val="003C39A2"/>
    <w:rsid w:val="003D0578"/>
    <w:rsid w:val="003D38F4"/>
    <w:rsid w:val="003D5F38"/>
    <w:rsid w:val="003E112B"/>
    <w:rsid w:val="003E140E"/>
    <w:rsid w:val="003E3376"/>
    <w:rsid w:val="003E3C0D"/>
    <w:rsid w:val="003F1EAB"/>
    <w:rsid w:val="0040340E"/>
    <w:rsid w:val="0040497D"/>
    <w:rsid w:val="00407F14"/>
    <w:rsid w:val="00417691"/>
    <w:rsid w:val="00424CAD"/>
    <w:rsid w:val="00427BE9"/>
    <w:rsid w:val="00437907"/>
    <w:rsid w:val="004415F8"/>
    <w:rsid w:val="0044187A"/>
    <w:rsid w:val="00447417"/>
    <w:rsid w:val="004543CA"/>
    <w:rsid w:val="004543D1"/>
    <w:rsid w:val="00464527"/>
    <w:rsid w:val="00471846"/>
    <w:rsid w:val="00481771"/>
    <w:rsid w:val="00482F58"/>
    <w:rsid w:val="00483AF7"/>
    <w:rsid w:val="00485C09"/>
    <w:rsid w:val="00485F3E"/>
    <w:rsid w:val="0049356F"/>
    <w:rsid w:val="00494576"/>
    <w:rsid w:val="004A10B4"/>
    <w:rsid w:val="004A2E34"/>
    <w:rsid w:val="004A2E50"/>
    <w:rsid w:val="004A4EAD"/>
    <w:rsid w:val="004B0CFA"/>
    <w:rsid w:val="004B7211"/>
    <w:rsid w:val="004B7B44"/>
    <w:rsid w:val="004C0DFD"/>
    <w:rsid w:val="004C79EC"/>
    <w:rsid w:val="004D2227"/>
    <w:rsid w:val="004F09A4"/>
    <w:rsid w:val="004F38D8"/>
    <w:rsid w:val="004F5BFC"/>
    <w:rsid w:val="005026F6"/>
    <w:rsid w:val="0050562F"/>
    <w:rsid w:val="00515431"/>
    <w:rsid w:val="00515E73"/>
    <w:rsid w:val="00516798"/>
    <w:rsid w:val="00526DA0"/>
    <w:rsid w:val="00526F15"/>
    <w:rsid w:val="0053367A"/>
    <w:rsid w:val="00535CF5"/>
    <w:rsid w:val="0053693B"/>
    <w:rsid w:val="00540919"/>
    <w:rsid w:val="005504FA"/>
    <w:rsid w:val="0055363A"/>
    <w:rsid w:val="00555A5E"/>
    <w:rsid w:val="00556B68"/>
    <w:rsid w:val="0056135A"/>
    <w:rsid w:val="00570051"/>
    <w:rsid w:val="00577471"/>
    <w:rsid w:val="00595892"/>
    <w:rsid w:val="00596AB9"/>
    <w:rsid w:val="00596D02"/>
    <w:rsid w:val="005A1A67"/>
    <w:rsid w:val="005A3BAC"/>
    <w:rsid w:val="005A6669"/>
    <w:rsid w:val="005B0B21"/>
    <w:rsid w:val="005B5AD9"/>
    <w:rsid w:val="005C4786"/>
    <w:rsid w:val="005C675B"/>
    <w:rsid w:val="005D4B26"/>
    <w:rsid w:val="005E4341"/>
    <w:rsid w:val="005F2209"/>
    <w:rsid w:val="00607C92"/>
    <w:rsid w:val="00611D5F"/>
    <w:rsid w:val="0061486D"/>
    <w:rsid w:val="00614D24"/>
    <w:rsid w:val="00617666"/>
    <w:rsid w:val="00626384"/>
    <w:rsid w:val="006309A2"/>
    <w:rsid w:val="00634E8B"/>
    <w:rsid w:val="00641C44"/>
    <w:rsid w:val="006427D0"/>
    <w:rsid w:val="00656F60"/>
    <w:rsid w:val="00663602"/>
    <w:rsid w:val="00671902"/>
    <w:rsid w:val="006763D1"/>
    <w:rsid w:val="00682277"/>
    <w:rsid w:val="00683457"/>
    <w:rsid w:val="00690AFB"/>
    <w:rsid w:val="00695D5A"/>
    <w:rsid w:val="00695F18"/>
    <w:rsid w:val="006A13C9"/>
    <w:rsid w:val="006A5E50"/>
    <w:rsid w:val="006B12EA"/>
    <w:rsid w:val="006B6CD0"/>
    <w:rsid w:val="006C353A"/>
    <w:rsid w:val="006D16C0"/>
    <w:rsid w:val="006D2CD7"/>
    <w:rsid w:val="006E3F9C"/>
    <w:rsid w:val="006F12AF"/>
    <w:rsid w:val="006F4975"/>
    <w:rsid w:val="007012C9"/>
    <w:rsid w:val="00701C9D"/>
    <w:rsid w:val="00703940"/>
    <w:rsid w:val="00707767"/>
    <w:rsid w:val="007165C2"/>
    <w:rsid w:val="00716AC4"/>
    <w:rsid w:val="0072540F"/>
    <w:rsid w:val="00727560"/>
    <w:rsid w:val="007418BC"/>
    <w:rsid w:val="007442D5"/>
    <w:rsid w:val="00753C3C"/>
    <w:rsid w:val="00777703"/>
    <w:rsid w:val="00782660"/>
    <w:rsid w:val="00783ECC"/>
    <w:rsid w:val="0079439E"/>
    <w:rsid w:val="007B4772"/>
    <w:rsid w:val="007C32A5"/>
    <w:rsid w:val="007C6C2A"/>
    <w:rsid w:val="007C7366"/>
    <w:rsid w:val="007D1519"/>
    <w:rsid w:val="007E1C2A"/>
    <w:rsid w:val="007E339C"/>
    <w:rsid w:val="007E41C9"/>
    <w:rsid w:val="007E56A0"/>
    <w:rsid w:val="007F51E9"/>
    <w:rsid w:val="0080157C"/>
    <w:rsid w:val="008017DA"/>
    <w:rsid w:val="00801D07"/>
    <w:rsid w:val="008168DA"/>
    <w:rsid w:val="008238EF"/>
    <w:rsid w:val="008304E3"/>
    <w:rsid w:val="00833AA6"/>
    <w:rsid w:val="00834C02"/>
    <w:rsid w:val="00845B09"/>
    <w:rsid w:val="00846F58"/>
    <w:rsid w:val="00852AF9"/>
    <w:rsid w:val="00871721"/>
    <w:rsid w:val="00880AD5"/>
    <w:rsid w:val="00882206"/>
    <w:rsid w:val="00884D3E"/>
    <w:rsid w:val="00885A28"/>
    <w:rsid w:val="00886A17"/>
    <w:rsid w:val="0089019A"/>
    <w:rsid w:val="008A4A2A"/>
    <w:rsid w:val="008A5C20"/>
    <w:rsid w:val="008B30AC"/>
    <w:rsid w:val="008B77D6"/>
    <w:rsid w:val="008C1E0F"/>
    <w:rsid w:val="008D0010"/>
    <w:rsid w:val="008D68E5"/>
    <w:rsid w:val="008E09D9"/>
    <w:rsid w:val="008E1E6F"/>
    <w:rsid w:val="008E291E"/>
    <w:rsid w:val="008E30B3"/>
    <w:rsid w:val="008E67D0"/>
    <w:rsid w:val="008F4632"/>
    <w:rsid w:val="008F4B7F"/>
    <w:rsid w:val="008F776D"/>
    <w:rsid w:val="00903CC1"/>
    <w:rsid w:val="00906D99"/>
    <w:rsid w:val="00914244"/>
    <w:rsid w:val="00915C39"/>
    <w:rsid w:val="009201D4"/>
    <w:rsid w:val="00932F5C"/>
    <w:rsid w:val="009429C6"/>
    <w:rsid w:val="00946494"/>
    <w:rsid w:val="00947075"/>
    <w:rsid w:val="00947295"/>
    <w:rsid w:val="0094760A"/>
    <w:rsid w:val="00950DF3"/>
    <w:rsid w:val="0095559D"/>
    <w:rsid w:val="00956B18"/>
    <w:rsid w:val="0095729C"/>
    <w:rsid w:val="009612BE"/>
    <w:rsid w:val="009672A7"/>
    <w:rsid w:val="009676D0"/>
    <w:rsid w:val="009828E2"/>
    <w:rsid w:val="00993C0E"/>
    <w:rsid w:val="00994F4F"/>
    <w:rsid w:val="00996A7C"/>
    <w:rsid w:val="009A1165"/>
    <w:rsid w:val="009A2339"/>
    <w:rsid w:val="009A493D"/>
    <w:rsid w:val="009A4950"/>
    <w:rsid w:val="009B0493"/>
    <w:rsid w:val="009D0BEF"/>
    <w:rsid w:val="009D1DF9"/>
    <w:rsid w:val="009D2ADC"/>
    <w:rsid w:val="009D5B66"/>
    <w:rsid w:val="009E4678"/>
    <w:rsid w:val="009F0DBE"/>
    <w:rsid w:val="00A13598"/>
    <w:rsid w:val="00A162B1"/>
    <w:rsid w:val="00A2596C"/>
    <w:rsid w:val="00A315B1"/>
    <w:rsid w:val="00A32C70"/>
    <w:rsid w:val="00A32DB9"/>
    <w:rsid w:val="00A43ACF"/>
    <w:rsid w:val="00A52AC2"/>
    <w:rsid w:val="00A55738"/>
    <w:rsid w:val="00A617EA"/>
    <w:rsid w:val="00A64932"/>
    <w:rsid w:val="00A6590F"/>
    <w:rsid w:val="00A74044"/>
    <w:rsid w:val="00A8304B"/>
    <w:rsid w:val="00A83ED6"/>
    <w:rsid w:val="00A91D80"/>
    <w:rsid w:val="00A91F03"/>
    <w:rsid w:val="00A93B24"/>
    <w:rsid w:val="00A959A6"/>
    <w:rsid w:val="00A9640F"/>
    <w:rsid w:val="00AA525B"/>
    <w:rsid w:val="00AA6E99"/>
    <w:rsid w:val="00AB390F"/>
    <w:rsid w:val="00AB4AEE"/>
    <w:rsid w:val="00AB6300"/>
    <w:rsid w:val="00AD5073"/>
    <w:rsid w:val="00AD730F"/>
    <w:rsid w:val="00AE01DB"/>
    <w:rsid w:val="00AE38C0"/>
    <w:rsid w:val="00AE4AF2"/>
    <w:rsid w:val="00B01351"/>
    <w:rsid w:val="00B025B1"/>
    <w:rsid w:val="00B0708A"/>
    <w:rsid w:val="00B2196D"/>
    <w:rsid w:val="00B2771D"/>
    <w:rsid w:val="00B30B46"/>
    <w:rsid w:val="00B36FC5"/>
    <w:rsid w:val="00B44052"/>
    <w:rsid w:val="00B45165"/>
    <w:rsid w:val="00B46C83"/>
    <w:rsid w:val="00B57F8C"/>
    <w:rsid w:val="00B631D1"/>
    <w:rsid w:val="00B64535"/>
    <w:rsid w:val="00B702C9"/>
    <w:rsid w:val="00B7330B"/>
    <w:rsid w:val="00B7635D"/>
    <w:rsid w:val="00B767B0"/>
    <w:rsid w:val="00B800B9"/>
    <w:rsid w:val="00B94392"/>
    <w:rsid w:val="00B9711C"/>
    <w:rsid w:val="00BA1474"/>
    <w:rsid w:val="00BA1BF9"/>
    <w:rsid w:val="00BA79B3"/>
    <w:rsid w:val="00BC4B89"/>
    <w:rsid w:val="00BE0D9C"/>
    <w:rsid w:val="00BE13BF"/>
    <w:rsid w:val="00BE5C36"/>
    <w:rsid w:val="00BF34AC"/>
    <w:rsid w:val="00C019B2"/>
    <w:rsid w:val="00C02549"/>
    <w:rsid w:val="00C061C0"/>
    <w:rsid w:val="00C1423D"/>
    <w:rsid w:val="00C152AD"/>
    <w:rsid w:val="00C165A0"/>
    <w:rsid w:val="00C266B8"/>
    <w:rsid w:val="00C43FC0"/>
    <w:rsid w:val="00C470E4"/>
    <w:rsid w:val="00C4715F"/>
    <w:rsid w:val="00C50744"/>
    <w:rsid w:val="00C53075"/>
    <w:rsid w:val="00C552E3"/>
    <w:rsid w:val="00C563C8"/>
    <w:rsid w:val="00C575D1"/>
    <w:rsid w:val="00C60381"/>
    <w:rsid w:val="00C67CC9"/>
    <w:rsid w:val="00C67DA0"/>
    <w:rsid w:val="00C7756E"/>
    <w:rsid w:val="00C8525F"/>
    <w:rsid w:val="00C92C43"/>
    <w:rsid w:val="00C94C75"/>
    <w:rsid w:val="00CA2C74"/>
    <w:rsid w:val="00CA7B1E"/>
    <w:rsid w:val="00CB730D"/>
    <w:rsid w:val="00CC04DD"/>
    <w:rsid w:val="00CC74DD"/>
    <w:rsid w:val="00CD2197"/>
    <w:rsid w:val="00CE12B7"/>
    <w:rsid w:val="00CE188B"/>
    <w:rsid w:val="00CE4B5F"/>
    <w:rsid w:val="00CE6082"/>
    <w:rsid w:val="00CE643F"/>
    <w:rsid w:val="00CF0FB9"/>
    <w:rsid w:val="00CF2E71"/>
    <w:rsid w:val="00D02426"/>
    <w:rsid w:val="00D04411"/>
    <w:rsid w:val="00D10F53"/>
    <w:rsid w:val="00D162B5"/>
    <w:rsid w:val="00D21F78"/>
    <w:rsid w:val="00D24D0D"/>
    <w:rsid w:val="00D3593A"/>
    <w:rsid w:val="00D3671C"/>
    <w:rsid w:val="00D46DDB"/>
    <w:rsid w:val="00D54429"/>
    <w:rsid w:val="00D621FC"/>
    <w:rsid w:val="00D65981"/>
    <w:rsid w:val="00D827A3"/>
    <w:rsid w:val="00D90D5A"/>
    <w:rsid w:val="00D91D3A"/>
    <w:rsid w:val="00D94D42"/>
    <w:rsid w:val="00DA0A13"/>
    <w:rsid w:val="00DA1A61"/>
    <w:rsid w:val="00DC08F2"/>
    <w:rsid w:val="00DD4381"/>
    <w:rsid w:val="00DF5D12"/>
    <w:rsid w:val="00DF6579"/>
    <w:rsid w:val="00E04AE6"/>
    <w:rsid w:val="00E07A6D"/>
    <w:rsid w:val="00E07CE7"/>
    <w:rsid w:val="00E12FFB"/>
    <w:rsid w:val="00E22551"/>
    <w:rsid w:val="00E23139"/>
    <w:rsid w:val="00E248D5"/>
    <w:rsid w:val="00E27122"/>
    <w:rsid w:val="00E319EB"/>
    <w:rsid w:val="00E31B97"/>
    <w:rsid w:val="00E368F3"/>
    <w:rsid w:val="00E3768E"/>
    <w:rsid w:val="00E453DF"/>
    <w:rsid w:val="00E45924"/>
    <w:rsid w:val="00E50154"/>
    <w:rsid w:val="00E53FC7"/>
    <w:rsid w:val="00E60E90"/>
    <w:rsid w:val="00E616D4"/>
    <w:rsid w:val="00E62C69"/>
    <w:rsid w:val="00E6372D"/>
    <w:rsid w:val="00E7590F"/>
    <w:rsid w:val="00E80DFA"/>
    <w:rsid w:val="00E82560"/>
    <w:rsid w:val="00E851C3"/>
    <w:rsid w:val="00E9078E"/>
    <w:rsid w:val="00EA0272"/>
    <w:rsid w:val="00EA2F0A"/>
    <w:rsid w:val="00EA6E34"/>
    <w:rsid w:val="00EA775E"/>
    <w:rsid w:val="00EB6D05"/>
    <w:rsid w:val="00EC388A"/>
    <w:rsid w:val="00EC3FDB"/>
    <w:rsid w:val="00EC4021"/>
    <w:rsid w:val="00ED0154"/>
    <w:rsid w:val="00ED14AD"/>
    <w:rsid w:val="00ED48AA"/>
    <w:rsid w:val="00EE5542"/>
    <w:rsid w:val="00EE6722"/>
    <w:rsid w:val="00EE6DFF"/>
    <w:rsid w:val="00EF088A"/>
    <w:rsid w:val="00EF25D6"/>
    <w:rsid w:val="00EF39B2"/>
    <w:rsid w:val="00EF55BA"/>
    <w:rsid w:val="00F04A66"/>
    <w:rsid w:val="00F106FF"/>
    <w:rsid w:val="00F129CC"/>
    <w:rsid w:val="00F1335E"/>
    <w:rsid w:val="00F16C92"/>
    <w:rsid w:val="00F25EBC"/>
    <w:rsid w:val="00F27309"/>
    <w:rsid w:val="00F55E02"/>
    <w:rsid w:val="00F56211"/>
    <w:rsid w:val="00F64B47"/>
    <w:rsid w:val="00F73506"/>
    <w:rsid w:val="00F811C5"/>
    <w:rsid w:val="00F838E2"/>
    <w:rsid w:val="00F87400"/>
    <w:rsid w:val="00F87D3F"/>
    <w:rsid w:val="00F92BDF"/>
    <w:rsid w:val="00F97B76"/>
    <w:rsid w:val="00FA00DE"/>
    <w:rsid w:val="00FA2661"/>
    <w:rsid w:val="00FA4992"/>
    <w:rsid w:val="00FB10C1"/>
    <w:rsid w:val="00FB1733"/>
    <w:rsid w:val="00FC7FF2"/>
    <w:rsid w:val="00FE2CBB"/>
    <w:rsid w:val="00FE703C"/>
    <w:rsid w:val="00FF3B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A830A48"/>
  <w15:docId w15:val="{64107BA3-D0F0-45BD-AED2-6B31AFFF5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EDC"/>
    <w:pPr>
      <w:spacing w:before="120"/>
      <w:jc w:val="both"/>
    </w:pPr>
    <w:rPr>
      <w:rFonts w:ascii="Times New Roman" w:eastAsia="Calibri" w:hAnsi="Times New Roman" w:cs="Times New Roman"/>
      <w:sz w:val="24"/>
    </w:rPr>
  </w:style>
  <w:style w:type="paragraph" w:styleId="Ttulo1">
    <w:name w:val="heading 1"/>
    <w:basedOn w:val="Normal"/>
    <w:next w:val="Normal"/>
    <w:link w:val="Ttulo1Car"/>
    <w:uiPriority w:val="9"/>
    <w:rsid w:val="009E4678"/>
    <w:pPr>
      <w:keepNext/>
      <w:keepLines/>
      <w:spacing w:before="240" w:after="0"/>
      <w:ind w:firstLine="284"/>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rsid w:val="00D21F78"/>
    <w:pPr>
      <w:keepNext/>
      <w:keepLines/>
      <w:spacing w:before="40" w:after="0"/>
      <w:ind w:firstLine="284"/>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rsid w:val="00D21F78"/>
    <w:pPr>
      <w:keepNext/>
      <w:keepLines/>
      <w:spacing w:before="40" w:after="0"/>
      <w:ind w:firstLine="284"/>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rsid w:val="00D21F78"/>
    <w:pPr>
      <w:keepNext/>
      <w:keepLines/>
      <w:spacing w:before="40" w:after="0"/>
      <w:ind w:firstLine="284"/>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rsid w:val="00A32DB9"/>
    <w:pPr>
      <w:spacing w:after="0" w:line="240" w:lineRule="auto"/>
      <w:ind w:firstLine="284"/>
      <w:jc w:val="both"/>
    </w:pPr>
    <w:rPr>
      <w:rFonts w:ascii="Times New Roman" w:hAnsi="Times New Roman"/>
      <w:sz w:val="24"/>
    </w:rPr>
  </w:style>
  <w:style w:type="paragraph" w:styleId="Ttulo">
    <w:name w:val="Title"/>
    <w:next w:val="Normal"/>
    <w:link w:val="TtuloCar"/>
    <w:autoRedefine/>
    <w:uiPriority w:val="10"/>
    <w:qFormat/>
    <w:rsid w:val="00753C3C"/>
    <w:pPr>
      <w:spacing w:after="0" w:line="240" w:lineRule="auto"/>
      <w:contextualSpacing/>
      <w:jc w:val="center"/>
    </w:pPr>
    <w:rPr>
      <w:rFonts w:ascii="Times New Roman" w:eastAsiaTheme="majorEastAsia" w:hAnsi="Times New Roman" w:cstheme="majorBidi"/>
      <w:b/>
      <w:caps/>
      <w:color w:val="000066"/>
      <w:spacing w:val="-10"/>
      <w:kern w:val="28"/>
      <w:sz w:val="28"/>
      <w:szCs w:val="56"/>
      <w:lang w:eastAsia="es-ES"/>
    </w:rPr>
  </w:style>
  <w:style w:type="character" w:customStyle="1" w:styleId="TtuloCar">
    <w:name w:val="Título Car"/>
    <w:basedOn w:val="Fuentedeprrafopredeter"/>
    <w:link w:val="Ttulo"/>
    <w:uiPriority w:val="10"/>
    <w:rsid w:val="00753C3C"/>
    <w:rPr>
      <w:rFonts w:ascii="Times New Roman" w:eastAsiaTheme="majorEastAsia" w:hAnsi="Times New Roman" w:cstheme="majorBidi"/>
      <w:b/>
      <w:caps/>
      <w:color w:val="000066"/>
      <w:spacing w:val="-10"/>
      <w:kern w:val="28"/>
      <w:sz w:val="28"/>
      <w:szCs w:val="56"/>
      <w:lang w:eastAsia="es-ES"/>
    </w:rPr>
  </w:style>
  <w:style w:type="paragraph" w:styleId="Subttulo">
    <w:name w:val="Subtitle"/>
    <w:basedOn w:val="Normal"/>
    <w:next w:val="Normal"/>
    <w:link w:val="SubttuloCar"/>
    <w:uiPriority w:val="11"/>
    <w:rsid w:val="00A32DB9"/>
    <w:pPr>
      <w:numPr>
        <w:ilvl w:val="1"/>
      </w:numPr>
      <w:spacing w:after="160"/>
      <w:ind w:firstLine="284"/>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A32DB9"/>
    <w:rPr>
      <w:rFonts w:eastAsiaTheme="minorEastAsia"/>
      <w:color w:val="5A5A5A" w:themeColor="text1" w:themeTint="A5"/>
      <w:spacing w:val="15"/>
    </w:rPr>
  </w:style>
  <w:style w:type="paragraph" w:customStyle="1" w:styleId="TtuloTablaING">
    <w:name w:val="Título Tabla ING"/>
    <w:basedOn w:val="TtuloTablaCCSS"/>
    <w:link w:val="TtuloTablaINGCar"/>
    <w:qFormat/>
    <w:rsid w:val="00C43FC0"/>
    <w:pPr>
      <w:jc w:val="center"/>
    </w:pPr>
    <w:rPr>
      <w:b w:val="0"/>
      <w:caps/>
      <w:lang w:eastAsia="es-ES"/>
    </w:rPr>
  </w:style>
  <w:style w:type="paragraph" w:customStyle="1" w:styleId="TextoTabla">
    <w:name w:val="Texto Tabla"/>
    <w:basedOn w:val="Normal"/>
    <w:link w:val="TextoTablaCar"/>
    <w:autoRedefine/>
    <w:qFormat/>
    <w:rsid w:val="008D0010"/>
    <w:pPr>
      <w:ind w:firstLine="284"/>
    </w:pPr>
    <w:rPr>
      <w:rFonts w:eastAsiaTheme="minorHAnsi" w:cstheme="minorBidi"/>
      <w:sz w:val="16"/>
    </w:rPr>
  </w:style>
  <w:style w:type="character" w:customStyle="1" w:styleId="TtuloTablaINGCar">
    <w:name w:val="Título Tabla ING Car"/>
    <w:basedOn w:val="TtuloTablaCCSSCar"/>
    <w:link w:val="TtuloTablaING"/>
    <w:rsid w:val="00C43FC0"/>
    <w:rPr>
      <w:rFonts w:ascii="Times New Roman" w:hAnsi="Times New Roman"/>
      <w:b w:val="0"/>
      <w:caps/>
      <w:sz w:val="20"/>
      <w:lang w:eastAsia="es-ES"/>
    </w:rPr>
  </w:style>
  <w:style w:type="character" w:styleId="Textoennegrita">
    <w:name w:val="Strong"/>
    <w:basedOn w:val="Fuentedeprrafopredeter"/>
    <w:uiPriority w:val="22"/>
    <w:rsid w:val="00611D5F"/>
    <w:rPr>
      <w:b/>
      <w:bCs/>
    </w:rPr>
  </w:style>
  <w:style w:type="paragraph" w:customStyle="1" w:styleId="TtuloFigura">
    <w:name w:val="Título Figura"/>
    <w:basedOn w:val="Normal"/>
    <w:link w:val="TtuloFiguraCar"/>
    <w:autoRedefine/>
    <w:qFormat/>
    <w:rsid w:val="00E80DFA"/>
    <w:pPr>
      <w:ind w:firstLine="284"/>
    </w:pPr>
    <w:rPr>
      <w:rFonts w:eastAsiaTheme="minorHAnsi" w:cstheme="minorBidi"/>
      <w:sz w:val="20"/>
    </w:rPr>
  </w:style>
  <w:style w:type="character" w:customStyle="1" w:styleId="TextoTablaCar">
    <w:name w:val="Texto Tabla Car"/>
    <w:basedOn w:val="Fuentedeprrafopredeter"/>
    <w:link w:val="TextoTabla"/>
    <w:rsid w:val="008D0010"/>
    <w:rPr>
      <w:rFonts w:ascii="Times New Roman" w:hAnsi="Times New Roman"/>
      <w:sz w:val="16"/>
    </w:rPr>
  </w:style>
  <w:style w:type="character" w:customStyle="1" w:styleId="Ttulo1Car">
    <w:name w:val="Título 1 Car"/>
    <w:basedOn w:val="Fuentedeprrafopredeter"/>
    <w:link w:val="Ttulo1"/>
    <w:uiPriority w:val="9"/>
    <w:rsid w:val="009E4678"/>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rsid w:val="00611D5F"/>
    <w:pPr>
      <w:ind w:left="720" w:firstLine="284"/>
      <w:contextualSpacing/>
    </w:pPr>
    <w:rPr>
      <w:rFonts w:eastAsiaTheme="minorHAnsi" w:cstheme="minorBidi"/>
    </w:rPr>
  </w:style>
  <w:style w:type="paragraph" w:styleId="Textonotapie">
    <w:name w:val="footnote text"/>
    <w:basedOn w:val="Normal"/>
    <w:link w:val="TextonotapieCar"/>
    <w:uiPriority w:val="99"/>
    <w:unhideWhenUsed/>
    <w:qFormat/>
    <w:rsid w:val="00AA6E99"/>
    <w:pPr>
      <w:spacing w:after="0" w:line="240" w:lineRule="auto"/>
      <w:ind w:firstLine="284"/>
    </w:pPr>
    <w:rPr>
      <w:rFonts w:eastAsiaTheme="minorHAnsi" w:cstheme="minorBidi"/>
      <w:sz w:val="20"/>
      <w:szCs w:val="20"/>
    </w:rPr>
  </w:style>
  <w:style w:type="character" w:customStyle="1" w:styleId="TextonotapieCar">
    <w:name w:val="Texto nota pie Car"/>
    <w:basedOn w:val="Fuentedeprrafopredeter"/>
    <w:link w:val="Textonotapie"/>
    <w:uiPriority w:val="99"/>
    <w:rsid w:val="00AA6E99"/>
    <w:rPr>
      <w:rFonts w:ascii="Times New Roman" w:hAnsi="Times New Roman"/>
      <w:sz w:val="20"/>
      <w:szCs w:val="20"/>
    </w:rPr>
  </w:style>
  <w:style w:type="paragraph" w:customStyle="1" w:styleId="Epgrafe">
    <w:name w:val="Epígrafe"/>
    <w:next w:val="Normal"/>
    <w:link w:val="EpgrafeCar"/>
    <w:autoRedefine/>
    <w:qFormat/>
    <w:rsid w:val="008D0010"/>
    <w:pPr>
      <w:spacing w:before="120"/>
    </w:pPr>
    <w:rPr>
      <w:rFonts w:ascii="Times New Roman" w:eastAsiaTheme="majorEastAsia" w:hAnsi="Times New Roman" w:cstheme="majorBidi"/>
      <w:b/>
      <w:iCs/>
      <w:spacing w:val="-10"/>
      <w:kern w:val="28"/>
      <w:sz w:val="24"/>
      <w:szCs w:val="56"/>
    </w:rPr>
  </w:style>
  <w:style w:type="character" w:styleId="Refdenotaalpie">
    <w:name w:val="footnote reference"/>
    <w:basedOn w:val="Fuentedeprrafopredeter"/>
    <w:uiPriority w:val="99"/>
    <w:semiHidden/>
    <w:unhideWhenUsed/>
    <w:rsid w:val="00AA6E99"/>
    <w:rPr>
      <w:vertAlign w:val="superscript"/>
    </w:rPr>
  </w:style>
  <w:style w:type="character" w:customStyle="1" w:styleId="EpgrafeCar">
    <w:name w:val="Epígrafe Car"/>
    <w:basedOn w:val="Fuentedeprrafopredeter"/>
    <w:link w:val="Epgrafe"/>
    <w:rsid w:val="008D0010"/>
    <w:rPr>
      <w:rFonts w:ascii="Times New Roman" w:eastAsiaTheme="majorEastAsia" w:hAnsi="Times New Roman" w:cstheme="majorBidi"/>
      <w:b/>
      <w:iCs/>
      <w:spacing w:val="-10"/>
      <w:kern w:val="28"/>
      <w:sz w:val="24"/>
      <w:szCs w:val="56"/>
    </w:rPr>
  </w:style>
  <w:style w:type="table" w:styleId="Tablaconcuadrcula">
    <w:name w:val="Table Grid"/>
    <w:basedOn w:val="Tablanormal"/>
    <w:uiPriority w:val="39"/>
    <w:rsid w:val="00AA6E99"/>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TablaCCSS">
    <w:name w:val="Título Tabla CCSS"/>
    <w:next w:val="Normal"/>
    <w:link w:val="TtuloTablaCCSSCar"/>
    <w:qFormat/>
    <w:rsid w:val="00C43FC0"/>
    <w:rPr>
      <w:rFonts w:ascii="Times New Roman" w:hAnsi="Times New Roman"/>
      <w:b/>
      <w:sz w:val="20"/>
    </w:rPr>
  </w:style>
  <w:style w:type="character" w:customStyle="1" w:styleId="TtuloTablaCCSSCar">
    <w:name w:val="Título Tabla CCSS Car"/>
    <w:basedOn w:val="Fuentedeprrafopredeter"/>
    <w:link w:val="TtuloTablaCCSS"/>
    <w:rsid w:val="00C43FC0"/>
    <w:rPr>
      <w:rFonts w:ascii="Times New Roman" w:hAnsi="Times New Roman"/>
      <w:b/>
      <w:sz w:val="20"/>
    </w:rPr>
  </w:style>
  <w:style w:type="character" w:customStyle="1" w:styleId="Ttulo3Car">
    <w:name w:val="Título 3 Car"/>
    <w:basedOn w:val="Fuentedeprrafopredeter"/>
    <w:link w:val="Ttulo3"/>
    <w:uiPriority w:val="9"/>
    <w:rsid w:val="00D21F78"/>
    <w:rPr>
      <w:rFonts w:asciiTheme="majorHAnsi" w:eastAsiaTheme="majorEastAsia" w:hAnsiTheme="majorHAnsi" w:cstheme="majorBidi"/>
      <w:color w:val="1F4D78" w:themeColor="accent1" w:themeShade="7F"/>
      <w:sz w:val="24"/>
      <w:szCs w:val="24"/>
    </w:rPr>
  </w:style>
  <w:style w:type="character" w:customStyle="1" w:styleId="Ttulo2Car">
    <w:name w:val="Título 2 Car"/>
    <w:basedOn w:val="Fuentedeprrafopredeter"/>
    <w:link w:val="Ttulo2"/>
    <w:uiPriority w:val="9"/>
    <w:rsid w:val="00D21F78"/>
    <w:rPr>
      <w:rFonts w:asciiTheme="majorHAnsi" w:eastAsiaTheme="majorEastAsia" w:hAnsiTheme="majorHAnsi" w:cstheme="majorBidi"/>
      <w:color w:val="2E74B5" w:themeColor="accent1" w:themeShade="BF"/>
      <w:sz w:val="26"/>
      <w:szCs w:val="26"/>
    </w:rPr>
  </w:style>
  <w:style w:type="character" w:customStyle="1" w:styleId="Ttulo4Car">
    <w:name w:val="Título 4 Car"/>
    <w:basedOn w:val="Fuentedeprrafopredeter"/>
    <w:link w:val="Ttulo4"/>
    <w:uiPriority w:val="9"/>
    <w:rsid w:val="00D21F78"/>
    <w:rPr>
      <w:rFonts w:asciiTheme="majorHAnsi" w:eastAsiaTheme="majorEastAsia" w:hAnsiTheme="majorHAnsi" w:cstheme="majorBidi"/>
      <w:i/>
      <w:iCs/>
      <w:color w:val="2E74B5" w:themeColor="accent1" w:themeShade="BF"/>
      <w:sz w:val="24"/>
    </w:rPr>
  </w:style>
  <w:style w:type="character" w:customStyle="1" w:styleId="TtuloFiguraCar">
    <w:name w:val="Título Figura Car"/>
    <w:basedOn w:val="Fuentedeprrafopredeter"/>
    <w:link w:val="TtuloFigura"/>
    <w:rsid w:val="00E80DFA"/>
    <w:rPr>
      <w:rFonts w:ascii="Times New Roman" w:hAnsi="Times New Roman"/>
      <w:sz w:val="20"/>
    </w:rPr>
  </w:style>
  <w:style w:type="paragraph" w:styleId="TtuloTDC">
    <w:name w:val="TOC Heading"/>
    <w:basedOn w:val="Ttulo1"/>
    <w:next w:val="Normal"/>
    <w:autoRedefine/>
    <w:uiPriority w:val="39"/>
    <w:unhideWhenUsed/>
    <w:qFormat/>
    <w:rsid w:val="00BE13BF"/>
    <w:pPr>
      <w:spacing w:after="240" w:line="259" w:lineRule="auto"/>
      <w:ind w:firstLine="0"/>
      <w:jc w:val="center"/>
      <w:outlineLvl w:val="9"/>
    </w:pPr>
    <w:rPr>
      <w:rFonts w:ascii="Times New Roman" w:hAnsi="Times New Roman"/>
      <w:b/>
      <w:caps/>
      <w:color w:val="auto"/>
      <w:sz w:val="28"/>
      <w:lang w:eastAsia="es-ES"/>
    </w:rPr>
  </w:style>
  <w:style w:type="paragraph" w:styleId="TDC2">
    <w:name w:val="toc 2"/>
    <w:basedOn w:val="Normal"/>
    <w:next w:val="Normal"/>
    <w:autoRedefine/>
    <w:uiPriority w:val="39"/>
    <w:unhideWhenUsed/>
    <w:rsid w:val="00BE13BF"/>
    <w:pPr>
      <w:spacing w:after="100" w:line="259" w:lineRule="auto"/>
      <w:ind w:left="220"/>
    </w:pPr>
    <w:rPr>
      <w:rFonts w:eastAsiaTheme="minorEastAsia"/>
      <w:lang w:eastAsia="es-ES"/>
    </w:rPr>
  </w:style>
  <w:style w:type="paragraph" w:styleId="TDC1">
    <w:name w:val="toc 1"/>
    <w:basedOn w:val="Normal"/>
    <w:next w:val="Normal"/>
    <w:autoRedefine/>
    <w:uiPriority w:val="39"/>
    <w:unhideWhenUsed/>
    <w:rsid w:val="005B0B21"/>
    <w:pPr>
      <w:spacing w:after="100" w:line="259" w:lineRule="auto"/>
    </w:pPr>
    <w:rPr>
      <w:rFonts w:eastAsiaTheme="minorEastAsia"/>
      <w:lang w:eastAsia="es-ES"/>
    </w:rPr>
  </w:style>
  <w:style w:type="paragraph" w:styleId="TDC3">
    <w:name w:val="toc 3"/>
    <w:basedOn w:val="Normal"/>
    <w:next w:val="Normal"/>
    <w:autoRedefine/>
    <w:uiPriority w:val="39"/>
    <w:unhideWhenUsed/>
    <w:rsid w:val="00BE13BF"/>
    <w:pPr>
      <w:spacing w:after="100" w:line="259" w:lineRule="auto"/>
      <w:ind w:left="440"/>
    </w:pPr>
    <w:rPr>
      <w:rFonts w:eastAsiaTheme="minorEastAsia"/>
      <w:lang w:eastAsia="es-ES"/>
    </w:rPr>
  </w:style>
  <w:style w:type="character" w:styleId="Hipervnculo">
    <w:name w:val="Hyperlink"/>
    <w:basedOn w:val="Fuentedeprrafopredeter"/>
    <w:uiPriority w:val="99"/>
    <w:unhideWhenUsed/>
    <w:rsid w:val="00AE01DB"/>
    <w:rPr>
      <w:color w:val="0563C1" w:themeColor="hyperlink"/>
      <w:u w:val="single"/>
    </w:rPr>
  </w:style>
  <w:style w:type="paragraph" w:styleId="Encabezado">
    <w:name w:val="header"/>
    <w:basedOn w:val="Normal"/>
    <w:link w:val="EncabezadoCar"/>
    <w:uiPriority w:val="99"/>
    <w:unhideWhenUsed/>
    <w:rsid w:val="00E12FFB"/>
    <w:pPr>
      <w:tabs>
        <w:tab w:val="center" w:pos="4252"/>
        <w:tab w:val="right" w:pos="8504"/>
      </w:tabs>
      <w:spacing w:after="0" w:line="240" w:lineRule="auto"/>
      <w:ind w:firstLine="284"/>
    </w:pPr>
    <w:rPr>
      <w:rFonts w:eastAsiaTheme="minorHAnsi" w:cstheme="minorBidi"/>
    </w:rPr>
  </w:style>
  <w:style w:type="character" w:customStyle="1" w:styleId="EncabezadoCar">
    <w:name w:val="Encabezado Car"/>
    <w:basedOn w:val="Fuentedeprrafopredeter"/>
    <w:link w:val="Encabezado"/>
    <w:uiPriority w:val="99"/>
    <w:rsid w:val="00E12FFB"/>
    <w:rPr>
      <w:rFonts w:ascii="Times New Roman" w:hAnsi="Times New Roman"/>
      <w:sz w:val="24"/>
    </w:rPr>
  </w:style>
  <w:style w:type="paragraph" w:styleId="Piedepgina">
    <w:name w:val="footer"/>
    <w:basedOn w:val="Normal"/>
    <w:link w:val="PiedepginaCar"/>
    <w:uiPriority w:val="99"/>
    <w:unhideWhenUsed/>
    <w:rsid w:val="00E12FFB"/>
    <w:pPr>
      <w:tabs>
        <w:tab w:val="center" w:pos="4252"/>
        <w:tab w:val="right" w:pos="8504"/>
      </w:tabs>
      <w:spacing w:after="0" w:line="240" w:lineRule="auto"/>
      <w:ind w:firstLine="284"/>
    </w:pPr>
    <w:rPr>
      <w:rFonts w:eastAsiaTheme="minorHAnsi" w:cstheme="minorBidi"/>
    </w:rPr>
  </w:style>
  <w:style w:type="character" w:customStyle="1" w:styleId="PiedepginaCar">
    <w:name w:val="Pie de página Car"/>
    <w:basedOn w:val="Fuentedeprrafopredeter"/>
    <w:link w:val="Piedepgina"/>
    <w:uiPriority w:val="99"/>
    <w:rsid w:val="00E12FFB"/>
    <w:rPr>
      <w:rFonts w:ascii="Times New Roman" w:hAnsi="Times New Roman"/>
      <w:sz w:val="24"/>
    </w:rPr>
  </w:style>
  <w:style w:type="paragraph" w:customStyle="1" w:styleId="Captulo">
    <w:name w:val="Capítulo"/>
    <w:basedOn w:val="Ttulo"/>
    <w:link w:val="CaptuloCar"/>
    <w:autoRedefine/>
    <w:qFormat/>
    <w:rsid w:val="008D0010"/>
    <w:pPr>
      <w:spacing w:before="120" w:after="120" w:line="276" w:lineRule="auto"/>
      <w:contextualSpacing w:val="0"/>
    </w:pPr>
    <w:rPr>
      <w:color w:val="auto"/>
    </w:rPr>
  </w:style>
  <w:style w:type="character" w:customStyle="1" w:styleId="CaptuloCar">
    <w:name w:val="Capítulo Car"/>
    <w:basedOn w:val="TtuloCar"/>
    <w:link w:val="Captulo"/>
    <w:rsid w:val="008D0010"/>
    <w:rPr>
      <w:rFonts w:ascii="Times New Roman" w:eastAsiaTheme="majorEastAsia" w:hAnsi="Times New Roman" w:cstheme="majorBidi"/>
      <w:b/>
      <w:caps/>
      <w:color w:val="000066"/>
      <w:spacing w:val="-10"/>
      <w:kern w:val="28"/>
      <w:sz w:val="28"/>
      <w:szCs w:val="56"/>
      <w:lang w:eastAsia="es-ES"/>
    </w:rPr>
  </w:style>
  <w:style w:type="paragraph" w:styleId="ndice1">
    <w:name w:val="index 1"/>
    <w:basedOn w:val="Normal"/>
    <w:next w:val="Normal"/>
    <w:autoRedefine/>
    <w:uiPriority w:val="99"/>
    <w:semiHidden/>
    <w:unhideWhenUsed/>
    <w:rsid w:val="00BE13BF"/>
    <w:pPr>
      <w:spacing w:after="0" w:line="240" w:lineRule="auto"/>
      <w:ind w:left="240" w:hanging="240"/>
    </w:pPr>
  </w:style>
  <w:style w:type="paragraph" w:styleId="Bibliografa">
    <w:name w:val="Bibliography"/>
    <w:basedOn w:val="Normal"/>
    <w:next w:val="Normal"/>
    <w:uiPriority w:val="37"/>
    <w:unhideWhenUsed/>
    <w:rsid w:val="003E3376"/>
    <w:pPr>
      <w:tabs>
        <w:tab w:val="left" w:pos="384"/>
      </w:tabs>
      <w:spacing w:after="0" w:line="240" w:lineRule="auto"/>
      <w:ind w:left="384" w:hanging="384"/>
    </w:pPr>
  </w:style>
  <w:style w:type="paragraph" w:styleId="Descripcin">
    <w:name w:val="caption"/>
    <w:basedOn w:val="Normal"/>
    <w:next w:val="Normal"/>
    <w:uiPriority w:val="35"/>
    <w:unhideWhenUsed/>
    <w:qFormat/>
    <w:rsid w:val="002F2B69"/>
    <w:pPr>
      <w:spacing w:before="0"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7E339C"/>
    <w:rPr>
      <w:color w:val="954F72" w:themeColor="followedHyperlink"/>
      <w:u w:val="single"/>
    </w:rPr>
  </w:style>
  <w:style w:type="paragraph" w:styleId="Revisin">
    <w:name w:val="Revision"/>
    <w:hidden/>
    <w:uiPriority w:val="99"/>
    <w:semiHidden/>
    <w:rsid w:val="00E60E90"/>
    <w:pPr>
      <w:spacing w:after="0" w:line="240" w:lineRule="auto"/>
    </w:pPr>
    <w:rPr>
      <w:rFonts w:ascii="Times New Roman" w:eastAsia="Calibri" w:hAnsi="Times New Roman" w:cs="Times New Roman"/>
      <w:sz w:val="24"/>
    </w:rPr>
  </w:style>
  <w:style w:type="character" w:styleId="Refdecomentario">
    <w:name w:val="annotation reference"/>
    <w:basedOn w:val="Fuentedeprrafopredeter"/>
    <w:uiPriority w:val="99"/>
    <w:semiHidden/>
    <w:unhideWhenUsed/>
    <w:rsid w:val="00C60381"/>
    <w:rPr>
      <w:sz w:val="16"/>
      <w:szCs w:val="16"/>
    </w:rPr>
  </w:style>
  <w:style w:type="paragraph" w:styleId="Textocomentario">
    <w:name w:val="annotation text"/>
    <w:basedOn w:val="Normal"/>
    <w:link w:val="TextocomentarioCar"/>
    <w:uiPriority w:val="99"/>
    <w:unhideWhenUsed/>
    <w:rsid w:val="00C60381"/>
    <w:pPr>
      <w:spacing w:line="240" w:lineRule="auto"/>
    </w:pPr>
    <w:rPr>
      <w:sz w:val="20"/>
      <w:szCs w:val="20"/>
    </w:rPr>
  </w:style>
  <w:style w:type="character" w:customStyle="1" w:styleId="TextocomentarioCar">
    <w:name w:val="Texto comentario Car"/>
    <w:basedOn w:val="Fuentedeprrafopredeter"/>
    <w:link w:val="Textocomentario"/>
    <w:uiPriority w:val="99"/>
    <w:rsid w:val="00C60381"/>
    <w:rPr>
      <w:rFonts w:ascii="Times New Roman" w:eastAsia="Calibri" w:hAnsi="Times New Roman"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C60381"/>
    <w:rPr>
      <w:b/>
      <w:bCs/>
    </w:rPr>
  </w:style>
  <w:style w:type="character" w:customStyle="1" w:styleId="AsuntodelcomentarioCar">
    <w:name w:val="Asunto del comentario Car"/>
    <w:basedOn w:val="TextocomentarioCar"/>
    <w:link w:val="Asuntodelcomentario"/>
    <w:uiPriority w:val="99"/>
    <w:semiHidden/>
    <w:rsid w:val="00C60381"/>
    <w:rPr>
      <w:rFonts w:ascii="Times New Roman" w:eastAsia="Calibri" w:hAnsi="Times New Roman" w:cs="Times New Roman"/>
      <w:b/>
      <w:bCs/>
      <w:sz w:val="20"/>
      <w:szCs w:val="20"/>
    </w:rPr>
  </w:style>
  <w:style w:type="character" w:styleId="Mencinsinresolver">
    <w:name w:val="Unresolved Mention"/>
    <w:basedOn w:val="Fuentedeprrafopredeter"/>
    <w:uiPriority w:val="99"/>
    <w:semiHidden/>
    <w:unhideWhenUsed/>
    <w:rsid w:val="002424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cs-multiplayer.unity3d.com/netcode/current/terms-concepts/network-topologie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fontTable" Target="fontTable.xml"/><Relationship Id="rId10" Type="http://schemas.openxmlformats.org/officeDocument/2006/relationships/image" Target="https://upload.wikimedia.org/wikipedia/commons/thumb/4/4f/Cc_by-nc-nd_euro_icon.svg/2000px-Cc_by-nc-nd_euro_icon.svg.png"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H:\almoh\Downloads\Plantilla_TFG_2017.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3D673-FC3C-4499-A6B9-8D46F7EB1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Plantilla_TFG_2017.dotx</Template>
  <TotalTime>2148</TotalTime>
  <Pages>31</Pages>
  <Words>5796</Words>
  <Characters>31880</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UC3M</Company>
  <LinksUpToDate>false</LinksUpToDate>
  <CharactersWithSpaces>37601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Morata Hontanaya</dc:creator>
  <cp:keywords/>
  <dc:description/>
  <cp:lastModifiedBy>Álvaro Morata Hontanaya</cp:lastModifiedBy>
  <cp:revision>7</cp:revision>
  <dcterms:created xsi:type="dcterms:W3CDTF">2023-06-28T16:53:00Z</dcterms:created>
  <dcterms:modified xsi:type="dcterms:W3CDTF">2024-05-16T21:18:00Z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id="6tRBQw24"/&gt;&lt;style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